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F0695" w14:textId="77777777" w:rsidR="00D5413C" w:rsidRDefault="00D5413C">
      <w:pPr>
        <w:pStyle w:val="Photo"/>
      </w:pPr>
      <w:bookmarkStart w:id="0" w:name="_Toc321147011"/>
      <w:bookmarkStart w:id="1" w:name="_Toc318189312"/>
      <w:bookmarkStart w:id="2" w:name="_Toc318188327"/>
      <w:bookmarkStart w:id="3" w:name="_Toc318188227"/>
      <w:bookmarkStart w:id="4" w:name="_Toc321147149"/>
      <w:r>
        <w:rPr>
          <w:noProof/>
          <w:lang w:eastAsia="en-US"/>
        </w:rPr>
        <w:drawing>
          <wp:inline distT="0" distB="0" distL="0" distR="0" wp14:anchorId="2185F521" wp14:editId="6DB502D3">
            <wp:extent cx="3418190" cy="25988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8190" cy="259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BF5D" w14:textId="15B75CDF" w:rsidR="001638F6" w:rsidRPr="00D5413C" w:rsidRDefault="00EF4BE2" w:rsidP="00220D30">
      <w:pPr>
        <w:pStyle w:val="Title"/>
      </w:pPr>
      <w:r>
        <w:t>Creating a SOHO</w:t>
      </w:r>
      <w:r w:rsidR="00D92C0C">
        <w:t xml:space="preserve"> </w:t>
      </w:r>
      <w:r>
        <w:t>Configuration</w:t>
      </w:r>
    </w:p>
    <w:p w14:paraId="0E1359D0" w14:textId="1587F7F0" w:rsidR="003422FF" w:rsidRDefault="00220D30" w:rsidP="003422FF">
      <w:pPr>
        <w:pStyle w:val="ContactInfo"/>
      </w:pPr>
      <w:r>
        <w:t>Evan Choi</w:t>
      </w:r>
      <w:r w:rsidR="00D5413C">
        <w:t xml:space="preserve"> | </w:t>
      </w:r>
      <w:r>
        <w:t xml:space="preserve">Cisco </w:t>
      </w:r>
      <w:r w:rsidR="002520E3">
        <w:t>Cybersecurity</w:t>
      </w:r>
      <w:r w:rsidR="00D5413C">
        <w:t xml:space="preserve"> |</w:t>
      </w:r>
      <w:r w:rsidR="00D5413C" w:rsidRPr="00D5413C">
        <w:t xml:space="preserve"> </w:t>
      </w:r>
      <w:r w:rsidR="00845A9C">
        <w:t>10</w:t>
      </w:r>
      <w:r w:rsidR="002520E3">
        <w:t>/</w:t>
      </w:r>
      <w:r w:rsidR="00845A9C">
        <w:t>20</w:t>
      </w:r>
      <w:r>
        <w:t>/202</w:t>
      </w:r>
      <w:r w:rsidR="002520E3">
        <w:t>2</w:t>
      </w:r>
      <w:r w:rsidR="003422FF">
        <w:br w:type="page"/>
      </w:r>
    </w:p>
    <w:bookmarkEnd w:id="0"/>
    <w:bookmarkEnd w:id="1"/>
    <w:bookmarkEnd w:id="2"/>
    <w:bookmarkEnd w:id="3"/>
    <w:bookmarkEnd w:id="4"/>
    <w:p w14:paraId="70C7705E" w14:textId="40549325" w:rsidR="00220D30" w:rsidRDefault="00220D30" w:rsidP="00B2268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6D3560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Purpose</w:t>
      </w:r>
    </w:p>
    <w:p w14:paraId="480F827C" w14:textId="0905D788" w:rsidR="00464C59" w:rsidRPr="00B7713E" w:rsidRDefault="00BE787F" w:rsidP="00464C59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purpose of this </w:t>
      </w:r>
      <w:r w:rsidR="00B771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lab is to</w:t>
      </w:r>
      <w:r w:rsidR="00064A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understand </w:t>
      </w:r>
      <w:r w:rsidR="00F639F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how to create a SOHO network</w:t>
      </w:r>
      <w:r w:rsidR="008F5D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by configuring a LAN and WAN interface</w:t>
      </w:r>
      <w:r w:rsidR="00814D1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so you can connect to the internet via firewall.</w:t>
      </w:r>
    </w:p>
    <w:p w14:paraId="5093BDDD" w14:textId="6948D989" w:rsidR="00220D30" w:rsidRDefault="00220D30" w:rsidP="00B2268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6D3560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Background Information on lab concepts</w:t>
      </w:r>
    </w:p>
    <w:p w14:paraId="46844FF5" w14:textId="6BB25EFF" w:rsidR="00330DFD" w:rsidRDefault="00904DE6" w:rsidP="00C40D4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BA0D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001E60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SOHO</w:t>
      </w:r>
      <w:r w:rsidR="004E374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A0D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network </w:t>
      </w:r>
      <w:r w:rsidR="004E374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stands for Small Office/Home Office</w:t>
      </w:r>
      <w:r w:rsidR="00BA0D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network, and</w:t>
      </w:r>
      <w:r w:rsidR="00F30B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they are</w:t>
      </w:r>
      <w:r w:rsidR="00DB619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essentially</w:t>
      </w:r>
      <w:r w:rsidR="00F30B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small LANs.</w:t>
      </w:r>
      <w:r w:rsidR="00DB619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They usually consist of less than 10 computers</w:t>
      </w:r>
      <w:r w:rsidR="00E24D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are meant to be used by small businesses. </w:t>
      </w:r>
      <w:proofErr w:type="gramStart"/>
      <w:r w:rsidR="00BC7D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Similar to</w:t>
      </w:r>
      <w:proofErr w:type="gramEnd"/>
      <w:r w:rsidR="00BC7D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other LANs, they</w:t>
      </w:r>
      <w:r w:rsidR="005B66C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are made up of wireless and wired computers. </w:t>
      </w:r>
      <w:r w:rsidR="008516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Their main purpose is to connect multiple</w:t>
      </w:r>
      <w:r w:rsidR="004713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computing devices on a single network so they can share information effective</w:t>
      </w:r>
      <w:r w:rsidR="003D41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ly</w:t>
      </w:r>
      <w:r w:rsidR="004713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with other</w:t>
      </w:r>
      <w:r w:rsidR="003D41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connected users in their organization.</w:t>
      </w:r>
    </w:p>
    <w:p w14:paraId="34F33CEC" w14:textId="14FBA6F5" w:rsidR="006A5B75" w:rsidRDefault="006A5B75" w:rsidP="00C40D4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When creating a SOHO network, you need to </w:t>
      </w:r>
      <w:r w:rsidR="00A252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configure your firewall so it can access the internet</w:t>
      </w:r>
      <w:r w:rsidR="00A40D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and you </w:t>
      </w:r>
      <w:r w:rsidR="00B706F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also </w:t>
      </w:r>
      <w:r w:rsidR="00A40D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need to access the management </w:t>
      </w:r>
      <w:r w:rsidR="007B33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web GUI so you can </w:t>
      </w:r>
      <w:r w:rsidR="009D2D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configure</w:t>
      </w:r>
      <w:r w:rsidR="007B33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D2D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policies and zones.</w:t>
      </w:r>
    </w:p>
    <w:p w14:paraId="5B79098A" w14:textId="3D7F39CD" w:rsidR="00087D6E" w:rsidRDefault="00C520AC" w:rsidP="00C40D4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5978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security zone is a </w:t>
      </w:r>
      <w:r w:rsidR="008216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way to group physical and virtual interfaces on a firewall</w:t>
      </w:r>
      <w:r w:rsidR="00DB0B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so you can control and log the traffic that goes through certain interfaces on your network. Interfaces on a </w:t>
      </w:r>
      <w:r w:rsidR="0065492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firewall must be assigned to a security zone before it can process traffic. Zones</w:t>
      </w:r>
      <w:r w:rsidR="005B698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can be assigned </w:t>
      </w:r>
      <w:r w:rsidR="0065492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multiple interfaces of the same type </w:t>
      </w:r>
      <w:r w:rsidR="005B698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(layer2, layer 3, or tap</w:t>
      </w:r>
      <w:r w:rsidR="003A23A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interfaces), but an interface can only belong to a single zone.</w:t>
      </w:r>
      <w:r w:rsidR="007A68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create a security </w:t>
      </w:r>
      <w:proofErr w:type="gramStart"/>
      <w:r w:rsidR="007A68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zone</w:t>
      </w:r>
      <w:proofErr w:type="gramEnd"/>
      <w:r w:rsidR="007A68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you need to name the zone, assign interfaces to the new zone create, and more.</w:t>
      </w:r>
      <w:r w:rsidR="00087D6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There are four main types of zones that you can use:</w:t>
      </w:r>
    </w:p>
    <w:p w14:paraId="54D9497C" w14:textId="78B16B34" w:rsidR="00087D6E" w:rsidRPr="00754A96" w:rsidRDefault="00A70440" w:rsidP="00754A96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54A9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Tap Zone:</w:t>
      </w:r>
      <w:r w:rsidRPr="00754A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B1E8A" w:rsidRPr="00754A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Used with</w:t>
      </w:r>
      <w:r w:rsidR="00633648" w:rsidRPr="00754A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SPAN/RSPAN, allowing you to monitor traffic</w:t>
      </w:r>
    </w:p>
    <w:p w14:paraId="5ACB7DF4" w14:textId="249EC3D6" w:rsidR="00633648" w:rsidRPr="00754A96" w:rsidRDefault="00633648" w:rsidP="00754A96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54A9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Virtual Wire:</w:t>
      </w:r>
      <w:r w:rsidRPr="00754A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856CC" w:rsidRPr="00754A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Used to </w:t>
      </w:r>
      <w:r w:rsidR="006C2F16" w:rsidRPr="00754A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bind two interfaces within a firewall (also known as Transparent Firewall)</w:t>
      </w:r>
    </w:p>
    <w:p w14:paraId="79CBA3DB" w14:textId="5353A0CF" w:rsidR="006C2F16" w:rsidRPr="00754A96" w:rsidRDefault="00E07135" w:rsidP="00754A96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54A9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Layer 2:</w:t>
      </w:r>
      <w:r w:rsidRPr="00754A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Used when switching between two or more networks</w:t>
      </w:r>
    </w:p>
    <w:p w14:paraId="4A4CF7B2" w14:textId="5FCF0AC0" w:rsidR="00E07135" w:rsidRPr="00754A96" w:rsidRDefault="00E07135" w:rsidP="00754A96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54A9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Layer 3:</w:t>
      </w:r>
      <w:r w:rsidRPr="00754A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Used when routing between two or more networks.</w:t>
      </w:r>
    </w:p>
    <w:p w14:paraId="24DC6315" w14:textId="18F0EA14" w:rsidR="004958F1" w:rsidRDefault="004958F1" w:rsidP="004958F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BB65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ecurity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</w:t>
      </w:r>
      <w:r w:rsidR="00BB65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olicy</w:t>
      </w:r>
      <w:r w:rsidR="00BE47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 a key element of cybersecurity. They are used to determine whether to</w:t>
      </w:r>
      <w:r w:rsidR="00527FA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block or allow</w:t>
      </w:r>
      <w:r w:rsidR="007F299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session based on specific attributes on incoming traffic</w:t>
      </w:r>
      <w:r w:rsidR="00E33E7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These attributes</w:t>
      </w:r>
      <w:r w:rsidR="000B0D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can be the source and destination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0B0D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ecurity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Z</w:t>
      </w:r>
      <w:r w:rsidR="000B0D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one, the source and destination IP address, the application, the user, and the service.</w:t>
      </w:r>
      <w:r w:rsidR="002325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firewall will match </w:t>
      </w:r>
      <w:r w:rsidR="006237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all passing traffic against a session, and each session will be matched against a Security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</w:t>
      </w:r>
      <w:r w:rsidR="006237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olicy rule. </w:t>
      </w:r>
      <w:r w:rsidR="00AA34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Once a session match happens,</w:t>
      </w:r>
      <w:r w:rsidR="00E47A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bidirectional traffic in that session will be applied to the corresponding Security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</w:t>
      </w:r>
      <w:r w:rsidR="00E47A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olicy rule.</w:t>
      </w:r>
      <w:r w:rsidR="0025470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 traffic doesn’t match any already defined rules, the default rules will be applied.</w:t>
      </w:r>
      <w:r w:rsidR="00B127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default rules are predefined, allowing all </w:t>
      </w:r>
      <w:proofErr w:type="spellStart"/>
      <w:r w:rsidR="00B127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intrazone</w:t>
      </w:r>
      <w:proofErr w:type="spellEnd"/>
      <w:r w:rsidR="00B127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traffi</w:t>
      </w:r>
      <w:r w:rsidR="001D0E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 and denying all interzone traffic. However, you can override these rules and </w:t>
      </w:r>
      <w:r w:rsidR="00305F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change some settings such as tags, action, log settings, and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305F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ecurity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</w:t>
      </w:r>
      <w:r w:rsidR="00305F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rofiles.</w:t>
      </w:r>
    </w:p>
    <w:p w14:paraId="2A14B4E7" w14:textId="7572B35F" w:rsidR="00330DFD" w:rsidRDefault="00EB2947" w:rsidP="00C40D4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FD1E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FD1E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ecurity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</w:t>
      </w:r>
      <w:r w:rsidR="00FD1E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rofile </w:t>
      </w:r>
      <w:r w:rsidR="009B352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is an addition to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D8532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ecurity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</w:t>
      </w:r>
      <w:r w:rsidR="00D8532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olicies. </w:t>
      </w:r>
      <w:r w:rsidR="00E85F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When traffic is allowed by </w:t>
      </w:r>
      <w:r w:rsidR="00233F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Security Policy, the Security Profile helps you</w:t>
      </w:r>
      <w:r w:rsidR="000722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define an</w:t>
      </w:r>
      <w:r w:rsidR="000722E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allow but scan</w:t>
      </w:r>
      <w:r w:rsidR="000722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rule, </w:t>
      </w:r>
      <w:r w:rsidR="000722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scanning allowed application for </w:t>
      </w:r>
      <w:r w:rsidR="00A628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threats including viruses, malware, spyware, and DDOS attacks.</w:t>
      </w:r>
      <w:r w:rsidR="004376A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Traffic matching the allow rule that’s defined in </w:t>
      </w:r>
      <w:r w:rsidR="000636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0636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ecurity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</w:t>
      </w:r>
      <w:r w:rsidR="000636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olicy will have</w:t>
      </w:r>
      <w:r w:rsidR="00DD61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corresponding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DD61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ecurity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</w:t>
      </w:r>
      <w:r w:rsidR="00DD61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rofile</w:t>
      </w:r>
      <w:r w:rsidR="000D1D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applied for further content inspection rules like antivirus checks and data filtering. </w:t>
      </w:r>
      <w:r w:rsidR="003C2C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Multiple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3C2C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ecurity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</w:t>
      </w:r>
      <w:r w:rsidR="003C2C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rofiles can be combined to </w:t>
      </w:r>
      <w:r w:rsidR="00881E1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create a Security Profile group which can be treated as a unit and added to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881E1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ecurity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</w:t>
      </w:r>
      <w:r w:rsidR="00881E1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olicies in a single step.</w:t>
      </w:r>
      <w:r w:rsidR="004376A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9D88F9A" w14:textId="41B1A297" w:rsidR="00220D30" w:rsidRDefault="00220D30" w:rsidP="00B2268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6D3560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Lab Summary</w:t>
      </w:r>
    </w:p>
    <w:p w14:paraId="3B73E5E5" w14:textId="3049B293" w:rsidR="006F3FF0" w:rsidRDefault="00007333" w:rsidP="00E613C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this lab, I used a</w:t>
      </w:r>
      <w:r w:rsidR="008F7D6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Palo Alto PA220 firewall</w:t>
      </w:r>
      <w:r w:rsidR="0018278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="001C4C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 ethernet cables</w:t>
      </w:r>
      <w:r w:rsidR="0018278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</w:t>
      </w:r>
      <w:r w:rsidR="008F447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connect the firewall to internet and jumper the </w:t>
      </w:r>
      <w:r w:rsidR="00E517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management port to LAN.</w:t>
      </w:r>
      <w:r w:rsidR="002F382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61B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After accessing the web GUI, I </w:t>
      </w:r>
      <w:r w:rsidR="0011791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created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9C6C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ecurity </w:t>
      </w:r>
      <w:r w:rsidR="00464C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Z</w:t>
      </w:r>
      <w:r w:rsidR="009C6C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ones</w:t>
      </w:r>
      <w:r w:rsidR="009614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</w:t>
      </w:r>
      <w:r w:rsidR="009C6C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VLAN object, </w:t>
      </w:r>
      <w:r w:rsidR="00223F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configured a VLAN Interface, DHCP Server</w:t>
      </w:r>
      <w:r w:rsidR="009614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Outbound Internet Security Policy, </w:t>
      </w:r>
      <w:r w:rsidR="00C65C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Outbound Internet </w:t>
      </w:r>
      <w:r w:rsidR="00C65C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NAT</w:t>
      </w:r>
      <w:r w:rsidR="00C65C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Policy,</w:t>
      </w:r>
      <w:r w:rsidR="00377D8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MGMT IP.</w:t>
      </w:r>
      <w:r w:rsidR="004708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Finally, I commit changes to save all my configurations.</w:t>
      </w:r>
    </w:p>
    <w:p w14:paraId="0D7D1308" w14:textId="21FEC1EC" w:rsidR="00220D30" w:rsidRDefault="00220D30" w:rsidP="00B2268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6D3560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Network Diagram</w:t>
      </w:r>
    </w:p>
    <w:p w14:paraId="16519D75" w14:textId="04F9D26C" w:rsidR="00220D30" w:rsidRDefault="00DF4532" w:rsidP="00220D30">
      <w:pPr>
        <w:rPr>
          <w:rFonts w:ascii="Calibri" w:eastAsia="Calibri" w:hAnsi="Calibri" w:cs="Arial"/>
        </w:rPr>
      </w:pPr>
      <w:r>
        <w:rPr>
          <w:rFonts w:ascii="Calibri" w:eastAsia="Calibri" w:hAnsi="Calibri" w:cs="Arial"/>
        </w:rPr>
        <w:tab/>
      </w:r>
      <w:r w:rsidR="00745556">
        <w:rPr>
          <w:rFonts w:ascii="Calibri" w:eastAsia="Calibri" w:hAnsi="Calibri" w:cs="Arial"/>
        </w:rPr>
        <w:tab/>
      </w:r>
      <w:r w:rsidR="0003680D">
        <w:rPr>
          <w:noProof/>
        </w:rPr>
        <w:drawing>
          <wp:inline distT="0" distB="0" distL="0" distR="0" wp14:anchorId="4ACE9CDB" wp14:editId="30EE1F60">
            <wp:extent cx="4593265" cy="18915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194" cy="189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02219" w14:textId="77777777" w:rsidR="009F4EB2" w:rsidRDefault="009F4EB2" w:rsidP="00220D30">
      <w:pPr>
        <w:rPr>
          <w:rFonts w:ascii="Calibri" w:eastAsia="Calibri" w:hAnsi="Calibri" w:cs="Arial"/>
        </w:rPr>
      </w:pPr>
    </w:p>
    <w:p w14:paraId="1547E3AF" w14:textId="77777777" w:rsidR="009F4EB2" w:rsidRDefault="009F4EB2" w:rsidP="00220D30">
      <w:pPr>
        <w:rPr>
          <w:rFonts w:ascii="Calibri" w:eastAsia="Calibri" w:hAnsi="Calibri" w:cs="Arial"/>
        </w:rPr>
      </w:pPr>
    </w:p>
    <w:p w14:paraId="672F1873" w14:textId="77777777" w:rsidR="009F4EB2" w:rsidRDefault="009F4EB2" w:rsidP="00220D30">
      <w:pPr>
        <w:rPr>
          <w:rFonts w:ascii="Calibri" w:eastAsia="Calibri" w:hAnsi="Calibri" w:cs="Arial"/>
        </w:rPr>
      </w:pPr>
    </w:p>
    <w:p w14:paraId="638168C8" w14:textId="01F67690" w:rsidR="009F1042" w:rsidRPr="008231E5" w:rsidRDefault="009F4EB2" w:rsidP="00220D30">
      <w:pPr>
        <w:rPr>
          <w:rFonts w:ascii="Calibri" w:eastAsia="Calibri" w:hAnsi="Calibri" w:cs="Arial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2B39C49" wp14:editId="18D97FBE">
                <wp:simplePos x="0" y="0"/>
                <wp:positionH relativeFrom="column">
                  <wp:posOffset>2343185</wp:posOffset>
                </wp:positionH>
                <wp:positionV relativeFrom="paragraph">
                  <wp:posOffset>1119681</wp:posOffset>
                </wp:positionV>
                <wp:extent cx="511920" cy="509400"/>
                <wp:effectExtent l="38100" t="57150" r="40640" b="4318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11920" cy="50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D809E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83.8pt;margin-top:87.45pt;width:41.7pt;height:4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">
                <v:imagedata r:id="rId11" o:title=""/>
              </v:shape>
            </w:pict>
          </mc:Fallback>
        </mc:AlternateContent>
      </w:r>
      <w:r w:rsidR="00BF7420">
        <w:rPr>
          <w:noProof/>
        </w:rPr>
        <w:drawing>
          <wp:inline distT="0" distB="0" distL="0" distR="0" wp14:anchorId="44D4D780" wp14:editId="6FB43A2C">
            <wp:extent cx="5486400" cy="1976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065F9" w14:textId="4849CEFD" w:rsidR="00220D30" w:rsidRDefault="0097632E" w:rsidP="00BA3FDA">
      <w:pPr>
        <w:jc w:val="center"/>
        <w:rPr>
          <w:rFonts w:ascii="Courier New" w:eastAsia="Courier New" w:hAnsi="Courier New" w:cs="Courier New"/>
          <w:b/>
          <w:bCs/>
          <w:color w:val="000000" w:themeColor="text1"/>
          <w:sz w:val="24"/>
          <w:szCs w:val="24"/>
        </w:rPr>
      </w:pPr>
      <w:r w:rsidRPr="0009512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Procedure</w:t>
      </w:r>
      <w:r w:rsidR="00220D30" w:rsidRPr="00095125">
        <w:rPr>
          <w:rFonts w:ascii="Courier New" w:eastAsia="Courier New" w:hAnsi="Courier New" w:cs="Courier New"/>
          <w:b/>
          <w:bCs/>
          <w:color w:val="000000" w:themeColor="text1"/>
          <w:sz w:val="24"/>
          <w:szCs w:val="24"/>
        </w:rPr>
        <w:t xml:space="preserve">  </w:t>
      </w:r>
    </w:p>
    <w:p w14:paraId="52969B66" w14:textId="33ECD86A" w:rsidR="00095125" w:rsidRDefault="002F5827" w:rsidP="00B2144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Connect a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Console cable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the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Console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port on the palo alto</w:t>
      </w:r>
    </w:p>
    <w:p w14:paraId="203738C5" w14:textId="1C9C53AC" w:rsidR="002F5827" w:rsidRDefault="00C216DC" w:rsidP="00B2144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Configure</w:t>
      </w:r>
      <w:r w:rsidR="00342F0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Ethernet port of your computer to have an IP address of 192.168.1.2 and a netmask of 255.255.255.0.</w:t>
      </w:r>
    </w:p>
    <w:p w14:paraId="3442B7F7" w14:textId="7724BE06" w:rsidR="00D24F2B" w:rsidRDefault="00D24F2B" w:rsidP="00B2144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Open a </w:t>
      </w:r>
      <w:r w:rsidRPr="00D24F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web browser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(preferably Firefox)</w:t>
      </w:r>
      <w:r w:rsidR="00D95E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type</w:t>
      </w:r>
      <w:r w:rsidR="00D95E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hyperlink r:id="rId13" w:history="1">
        <w:r w:rsidR="00D95E50" w:rsidRPr="002A5FB0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</w:rPr>
          <w:t>https://192.168.1.1</w:t>
        </w:r>
      </w:hyperlink>
      <w:r w:rsidR="00D95E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D95E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web GUI </w:t>
      </w:r>
      <w:r w:rsidR="00ED4B2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like the one below </w:t>
      </w:r>
      <w:r w:rsidR="00D95E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should appear</w:t>
      </w:r>
      <w:r w:rsidR="00ED4B2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The </w:t>
      </w:r>
      <w:r w:rsidR="00BD74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default credentials </w:t>
      </w:r>
      <w:proofErr w:type="gramStart"/>
      <w:r w:rsidR="00BD74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are:</w:t>
      </w:r>
      <w:proofErr w:type="gramEnd"/>
      <w:r w:rsidR="00BD74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username: admin, and password: admin, but </w:t>
      </w:r>
      <w:r w:rsidR="005F18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they may be changed to the username and password you set</w:t>
      </w:r>
      <w:r w:rsidR="001333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the factory reset lab.</w:t>
      </w:r>
    </w:p>
    <w:p w14:paraId="579AE197" w14:textId="5FF8E3B6" w:rsidR="00133372" w:rsidRDefault="00133372" w:rsidP="00133372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103A384" wp14:editId="1B35F662">
            <wp:extent cx="3256547" cy="2446932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917" cy="246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EF7D1" w14:textId="1C708981" w:rsidR="00D24F2B" w:rsidRDefault="00D24F2B" w:rsidP="00B2144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261C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fter logging in</w:t>
      </w:r>
      <w:r w:rsidR="00E935A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261C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following dashboard should appear.</w:t>
      </w:r>
      <w:r w:rsidR="001302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At the very top, press the </w:t>
      </w:r>
      <w:r w:rsidR="0013025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Network</w:t>
      </w:r>
      <w:r w:rsidR="001302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</w:t>
      </w:r>
      <w:r w:rsidR="00805D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then click</w:t>
      </w:r>
      <w:r w:rsidR="00805D4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Zones.</w:t>
      </w:r>
    </w:p>
    <w:p w14:paraId="7C5978C3" w14:textId="69CD0203" w:rsidR="00157D0D" w:rsidRDefault="00157D0D" w:rsidP="00157D0D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D120E71" wp14:editId="6C26661B">
            <wp:extent cx="3264310" cy="246863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6" cy="247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132BF" w14:textId="12A2777E" w:rsidR="00D24F2B" w:rsidRDefault="00686A08" w:rsidP="00B2144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Click the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Add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button, and create the following 3 zones:</w:t>
      </w:r>
    </w:p>
    <w:p w14:paraId="7DCECFCC" w14:textId="6F4953AC" w:rsidR="00686A08" w:rsidRDefault="00686A08" w:rsidP="00686A08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86A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Name: Untrust-L3, Type: Layer 3</w:t>
      </w:r>
    </w:p>
    <w:p w14:paraId="6B1BCD8A" w14:textId="6FE5C050" w:rsidR="00686A08" w:rsidRDefault="00686A08" w:rsidP="00686A08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Name: Trust-L3, Type: Layer 3</w:t>
      </w:r>
    </w:p>
    <w:p w14:paraId="5C0FAEBA" w14:textId="2CF496A5" w:rsidR="00686A08" w:rsidRDefault="00686A08" w:rsidP="00686A08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Name: Trust-L2, Type: Layer 2</w:t>
      </w:r>
    </w:p>
    <w:p w14:paraId="3E4401D2" w14:textId="5C9A6F86" w:rsidR="009922C9" w:rsidRDefault="009922C9" w:rsidP="009922C9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You should end up with something like this:</w:t>
      </w:r>
    </w:p>
    <w:p w14:paraId="2BB54A49" w14:textId="434B758D" w:rsidR="009922C9" w:rsidRPr="009922C9" w:rsidRDefault="001126AB" w:rsidP="009922C9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8F4761" wp14:editId="7D1E4A8F">
            <wp:extent cx="4438043" cy="932297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868" cy="93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0D56" w14:textId="04037EBF" w:rsidR="00D24F2B" w:rsidRDefault="00E37AA4" w:rsidP="00B2144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Now, connect </w:t>
      </w:r>
      <w:r w:rsidR="000034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UTP cable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034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from your ISP modem to your Palo Alto firewall, </w:t>
      </w:r>
      <w:r w:rsidR="00C207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through </w:t>
      </w:r>
      <w:r w:rsidR="00C2071E" w:rsidRPr="00C2071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ethernet1/1.</w:t>
      </w:r>
    </w:p>
    <w:p w14:paraId="28CBE10E" w14:textId="74511550" w:rsidR="00D24F2B" w:rsidRDefault="00937F2D" w:rsidP="00B2144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Go to the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Network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tab, and press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Interfaces.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Configure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ethernet 1/1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F2F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with the following: </w:t>
      </w:r>
    </w:p>
    <w:p w14:paraId="65ABA169" w14:textId="4F2A6402" w:rsidR="003F2F26" w:rsidRDefault="003F2F26" w:rsidP="003F2F26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Interface Type: Layer 3</w:t>
      </w:r>
    </w:p>
    <w:p w14:paraId="284B9205" w14:textId="5C6A843D" w:rsidR="003F2F26" w:rsidRDefault="003F2F26" w:rsidP="003F2F26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Virtual Router: default</w:t>
      </w:r>
    </w:p>
    <w:p w14:paraId="7E97B41E" w14:textId="00EF824A" w:rsidR="00870E98" w:rsidRDefault="003F2F26" w:rsidP="00584C7D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Security Zone: Untrust-L3</w:t>
      </w:r>
    </w:p>
    <w:p w14:paraId="3A6F4D5C" w14:textId="07141061" w:rsidR="00143F3F" w:rsidRPr="00584C7D" w:rsidRDefault="00584C7D" w:rsidP="00143F3F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A678A1C" wp14:editId="35A039C7">
            <wp:extent cx="3261554" cy="1480157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69" cy="149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B2C23" w14:textId="02F3D0D8" w:rsidR="00D24F2B" w:rsidRDefault="009F1146" w:rsidP="00B2144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Still under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ethernet 1/1,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go to</w:t>
      </w:r>
      <w:r w:rsidR="00466F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</w:t>
      </w:r>
      <w:r w:rsidR="00466FB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IPv4</w:t>
      </w:r>
      <w:r w:rsidR="00466F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 and</w:t>
      </w:r>
      <w:r w:rsidR="002A25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set the Type to</w:t>
      </w:r>
      <w:r w:rsidR="002A25A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DHCP Client.</w:t>
      </w:r>
      <w:r w:rsidR="00C30FD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There should be a check mark next to </w:t>
      </w:r>
      <w:r w:rsidR="00C30FD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Enable</w:t>
      </w:r>
      <w:r w:rsidR="00C30FD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a check mark next to</w:t>
      </w:r>
      <w:r w:rsidR="00C30FD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Automatically create default route pointing to default gateway provided by server.</w:t>
      </w:r>
      <w:r w:rsidR="00C30FD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It should look like </w:t>
      </w:r>
      <w:r w:rsidR="0089788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image below.</w:t>
      </w:r>
    </w:p>
    <w:p w14:paraId="5E9F96B4" w14:textId="696448E1" w:rsidR="0089788C" w:rsidRPr="0089788C" w:rsidRDefault="0089788C" w:rsidP="00ED5F16">
      <w:pPr>
        <w:ind w:left="360" w:firstLine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086EAE7" wp14:editId="6F45E726">
            <wp:extent cx="3319796" cy="18731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71" cy="189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58EB3" w14:textId="7EBA7617" w:rsidR="00D24F2B" w:rsidRPr="00BB031E" w:rsidRDefault="00F65477" w:rsidP="00B2144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 you will create a VLAN Object. Go to the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Network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 and click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VLANs.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Click </w:t>
      </w:r>
      <w:r w:rsidRPr="00530A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add.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30A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Enter a name </w:t>
      </w:r>
      <w:r w:rsidR="005444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</w:t>
      </w:r>
      <w:r w:rsidR="000020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select</w:t>
      </w:r>
      <w:r w:rsidR="0000200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00200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vlan</w:t>
      </w:r>
      <w:proofErr w:type="spellEnd"/>
      <w:r w:rsidR="000020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the VLAN Interface.</w:t>
      </w:r>
      <w:r w:rsidR="006978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 named mine</w:t>
      </w:r>
      <w:r w:rsidR="00697855">
        <w:rPr>
          <w:b/>
          <w:bCs/>
        </w:rPr>
        <w:t xml:space="preserve"> </w:t>
      </w:r>
      <w:proofErr w:type="spellStart"/>
      <w:r w:rsidR="00697855" w:rsidRPr="00BB031E">
        <w:rPr>
          <w:b/>
          <w:bCs/>
          <w:color w:val="auto"/>
        </w:rPr>
        <w:t>Vlan</w:t>
      </w:r>
      <w:proofErr w:type="spellEnd"/>
      <w:r w:rsidR="00697855" w:rsidRPr="00BB031E">
        <w:rPr>
          <w:b/>
          <w:bCs/>
          <w:color w:val="auto"/>
        </w:rPr>
        <w:t xml:space="preserve"> Object.</w:t>
      </w:r>
    </w:p>
    <w:p w14:paraId="52515966" w14:textId="43B1ECC4" w:rsidR="00BB031E" w:rsidRDefault="00BB031E" w:rsidP="00BB031E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F03230" wp14:editId="5A5FFBB0">
            <wp:extent cx="3397102" cy="23482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289" cy="235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361F" w14:textId="13D29FCE" w:rsidR="00D24F2B" w:rsidRDefault="00FD7494" w:rsidP="00B2144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Now you will configure </w:t>
      </w:r>
      <w:r w:rsidR="00F65B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Layer2 Ports and VLAN Object. Go to the</w:t>
      </w:r>
      <w:r w:rsidR="00F65B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Network</w:t>
      </w:r>
      <w:r w:rsidR="00F65B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</w:t>
      </w:r>
      <w:r w:rsidR="006E1F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then click</w:t>
      </w:r>
      <w:r w:rsidR="006E1F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Interfaces</w:t>
      </w:r>
      <w:r w:rsidR="006E1F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the</w:t>
      </w:r>
      <w:r w:rsidR="005732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="006E1F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click</w:t>
      </w:r>
      <w:r w:rsidR="006E1F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Ethernet.</w:t>
      </w:r>
      <w:r w:rsidR="006E1F8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the ethernet1/2, ethernet1/3, and ethernet1/4 interfaces, </w:t>
      </w:r>
      <w:r w:rsidR="00616D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change the settings to the following:</w:t>
      </w:r>
    </w:p>
    <w:p w14:paraId="3ABD61D5" w14:textId="29C428E5" w:rsidR="00616D5D" w:rsidRDefault="00616D5D" w:rsidP="00616D5D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Interface Type: Layer2</w:t>
      </w:r>
    </w:p>
    <w:p w14:paraId="6561A2EB" w14:textId="61BF6AFD" w:rsidR="00616D5D" w:rsidRDefault="00616D5D" w:rsidP="00616D5D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Netflow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Profile: None</w:t>
      </w:r>
    </w:p>
    <w:p w14:paraId="077849CD" w14:textId="4FCBCCD2" w:rsidR="00616D5D" w:rsidRDefault="00616D5D" w:rsidP="00616D5D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VLAN: VLAN Object</w:t>
      </w:r>
    </w:p>
    <w:p w14:paraId="587D7BFD" w14:textId="2F392205" w:rsidR="00616D5D" w:rsidRDefault="00616D5D" w:rsidP="00616D5D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Security Zone: Trust-L2</w:t>
      </w:r>
    </w:p>
    <w:p w14:paraId="3DDAEF63" w14:textId="7F8B5F9F" w:rsidR="00E607A3" w:rsidRDefault="00E607A3" w:rsidP="00E607A3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 should look like the following, for each of the respective ethernet ports</w:t>
      </w:r>
    </w:p>
    <w:p w14:paraId="20E04762" w14:textId="06EA3DF3" w:rsidR="00E607A3" w:rsidRPr="00E607A3" w:rsidRDefault="00412DAF" w:rsidP="00E607A3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A5EB02E" wp14:editId="030C7747">
            <wp:extent cx="3386470" cy="1522345"/>
            <wp:effectExtent l="0" t="0" r="444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956" cy="153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3AEB9" w14:textId="29AF7F4D" w:rsidR="00D24F2B" w:rsidRDefault="006D1719" w:rsidP="00B2144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 you will configure the VLAN interface. Go to the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Network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tab, click</w:t>
      </w:r>
      <w:r w:rsidR="005732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732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Interfaces,</w:t>
      </w:r>
      <w:r w:rsidR="005732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then click</w:t>
      </w:r>
      <w:r w:rsidR="005732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VLAN</w:t>
      </w:r>
      <w:r w:rsidR="00A014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A014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the </w:t>
      </w:r>
      <w:r w:rsidR="00A014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Config</w:t>
      </w:r>
      <w:r w:rsidR="00A014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tab, configure the following:</w:t>
      </w:r>
    </w:p>
    <w:p w14:paraId="4CB36505" w14:textId="150CDF5D" w:rsidR="00A01479" w:rsidRDefault="00A01479" w:rsidP="00A01479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VLAN: VLAN Object</w:t>
      </w:r>
    </w:p>
    <w:p w14:paraId="29E1A956" w14:textId="48D43D08" w:rsidR="00A01479" w:rsidRDefault="00A01479" w:rsidP="00A01479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Virtual Router: default</w:t>
      </w:r>
    </w:p>
    <w:p w14:paraId="1136391F" w14:textId="6FA47A5E" w:rsidR="00A01479" w:rsidRDefault="00A01479" w:rsidP="00A01479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Security Zone: Trust-L3</w:t>
      </w:r>
    </w:p>
    <w:p w14:paraId="13F7698D" w14:textId="01ECEFC4" w:rsidR="00D66F5F" w:rsidRPr="00D66F5F" w:rsidRDefault="00D66F5F" w:rsidP="00D66F5F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Also, put a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the box on the top right.</w:t>
      </w:r>
    </w:p>
    <w:p w14:paraId="683E3C35" w14:textId="1A9526D0" w:rsidR="00297253" w:rsidRPr="00297253" w:rsidRDefault="00297253" w:rsidP="00297253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41111B" wp14:editId="5D0BAB82">
            <wp:extent cx="3424840" cy="225349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840" cy="225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CF8F1" w14:textId="35202742" w:rsidR="00D24F2B" w:rsidRDefault="006E26E6" w:rsidP="00B2144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Now, go to the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IPv4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</w:t>
      </w:r>
      <w:r w:rsidR="00711C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click the</w:t>
      </w:r>
      <w:r w:rsidR="00711C7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Add</w:t>
      </w:r>
      <w:r w:rsidR="00711C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button in the bottom left, and enter the IP address,</w:t>
      </w:r>
      <w:r w:rsidR="00FC4D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192.168.1.254/24. Click</w:t>
      </w:r>
      <w:r w:rsidR="00FC4DB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Ok.</w:t>
      </w:r>
    </w:p>
    <w:p w14:paraId="2D8ED58F" w14:textId="06968785" w:rsidR="00FC4DBA" w:rsidRPr="00FC4DBA" w:rsidRDefault="00FC4DBA" w:rsidP="00FC4DBA">
      <w:pPr>
        <w:pStyle w:val="ListParagrap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D4427F" wp14:editId="5A416376">
            <wp:extent cx="3444949" cy="2039856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490" cy="204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D1C8" w14:textId="2167C6F5" w:rsidR="00D24F2B" w:rsidRDefault="00CB41BA" w:rsidP="00B2144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Now you will configure a DHCP server. </w:t>
      </w:r>
      <w:r w:rsidR="006C7A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 to the</w:t>
      </w:r>
      <w:r w:rsidR="006C7AF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Network</w:t>
      </w:r>
      <w:r w:rsidR="006C7A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tab, click </w:t>
      </w:r>
      <w:r w:rsidR="00E4263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DHCP</w:t>
      </w:r>
      <w:r w:rsidR="006C7AF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,</w:t>
      </w:r>
      <w:r w:rsidR="006C7A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then click</w:t>
      </w:r>
      <w:r w:rsidR="006C7AF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E4263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DHCP Server</w:t>
      </w:r>
      <w:r w:rsidR="006C7AF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E426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Edit the settings to look like the image below.</w:t>
      </w:r>
    </w:p>
    <w:p w14:paraId="25485C27" w14:textId="09E7DEAE" w:rsidR="007C1516" w:rsidRDefault="007C1516" w:rsidP="007C1516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8B367F0" wp14:editId="268AE137">
            <wp:extent cx="3324447" cy="27522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306" cy="276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3E1A" w14:textId="12BE968A" w:rsidR="00D24F2B" w:rsidRDefault="00CD5DF2" w:rsidP="00B2144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Under the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Lease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tab, configure </w:t>
      </w:r>
      <w:r w:rsidR="001C17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following:</w:t>
      </w:r>
    </w:p>
    <w:p w14:paraId="34A1E5E7" w14:textId="7CEA8BAF" w:rsidR="001C1728" w:rsidRDefault="001C1728" w:rsidP="001C1728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BA4C0D" wp14:editId="0E04BD3C">
            <wp:extent cx="3349583" cy="2338508"/>
            <wp:effectExtent l="0" t="0" r="381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488" cy="23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CD5D" w14:textId="6A0C3048" w:rsidR="00D24F2B" w:rsidRDefault="00884A61" w:rsidP="00B2144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 you will define a security profile group.</w:t>
      </w:r>
      <w:r w:rsidR="00E829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Go to the</w:t>
      </w:r>
      <w:r w:rsidR="00E8291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Objects</w:t>
      </w:r>
      <w:r w:rsidR="00E829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 and click</w:t>
      </w:r>
      <w:r w:rsidR="00E8291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Security Profile Groups.</w:t>
      </w:r>
      <w:r w:rsidR="00E829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Click</w:t>
      </w:r>
      <w:r w:rsidR="00E8291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Add.</w:t>
      </w:r>
      <w:r w:rsidR="00D008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Change</w:t>
      </w:r>
      <w:r w:rsidR="00B001B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</w:t>
      </w:r>
      <w:r w:rsidR="00D008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settings to the</w:t>
      </w:r>
      <w:r w:rsidR="00B001B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following:</w:t>
      </w:r>
    </w:p>
    <w:p w14:paraId="70A53111" w14:textId="3ABD50E5" w:rsidR="00A968BA" w:rsidRDefault="00A968BA" w:rsidP="00A968BA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1D879D5" wp14:editId="4F5085BC">
            <wp:extent cx="3326355" cy="2452577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2" b="1429"/>
                    <a:stretch/>
                  </pic:blipFill>
                  <pic:spPr bwMode="auto">
                    <a:xfrm>
                      <a:off x="0" y="0"/>
                      <a:ext cx="3342325" cy="246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5303F" w14:textId="0B63838C" w:rsidR="006A1619" w:rsidRDefault="00AF258D" w:rsidP="006A161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F2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the configure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</w:t>
      </w:r>
      <w:r w:rsidRPr="00AF2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Outbound Internet Security Policy,</w:t>
      </w:r>
      <w:r w:rsidR="006A5E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go to the</w:t>
      </w:r>
      <w:r w:rsidR="006A5E0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Policies</w:t>
      </w:r>
      <w:r w:rsidR="006A5E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tab, and click</w:t>
      </w:r>
      <w:r w:rsidR="006A5E0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Security.</w:t>
      </w:r>
      <w:r w:rsidR="006A5E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Click</w:t>
      </w:r>
      <w:r w:rsidR="006A5E0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Add.</w:t>
      </w:r>
      <w:r w:rsidR="00FC3FE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Enter a</w:t>
      </w:r>
      <w:r w:rsidR="00FC3F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Name</w:t>
      </w:r>
      <w:r w:rsidR="00FC3FE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="00FC3F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Description</w:t>
      </w:r>
      <w:r w:rsidR="00FC3FE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like shown below:</w:t>
      </w:r>
    </w:p>
    <w:p w14:paraId="03BA4B8F" w14:textId="77FCD291" w:rsidR="00FC3FEB" w:rsidRPr="00AF258D" w:rsidRDefault="00D93899" w:rsidP="00FC3FEB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994F75" wp14:editId="2C7CC7D2">
            <wp:extent cx="3317358" cy="2739508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174" cy="274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F3EF" w14:textId="0AE3A8BB" w:rsidR="006A1619" w:rsidRPr="00B847B7" w:rsidRDefault="00F022F1" w:rsidP="00B847B7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 to the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Source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 and </w:t>
      </w:r>
      <w:r w:rsidR="006C4E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</w:t>
      </w:r>
      <w:r w:rsidR="006C4E0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B847B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Unt</w:t>
      </w:r>
      <w:r w:rsidR="006C4E0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rust-L3</w:t>
      </w:r>
      <w:r w:rsidR="006C4E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the Source Zone</w:t>
      </w:r>
      <w:r w:rsidR="00B847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under</w:t>
      </w:r>
      <w:r w:rsidR="00750387" w:rsidRPr="00B847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</w:t>
      </w:r>
      <w:r w:rsidR="00750387" w:rsidRPr="00B847B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750387" w:rsidRPr="00B847B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Destination</w:t>
      </w:r>
      <w:r w:rsidR="00750387" w:rsidRPr="00B847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 and add</w:t>
      </w:r>
      <w:r w:rsidR="00750387" w:rsidRPr="00B847B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750387" w:rsidRPr="00B847B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Unt</w:t>
      </w:r>
      <w:r w:rsidR="00750387" w:rsidRPr="00B847B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rust-L3</w:t>
      </w:r>
      <w:r w:rsidR="00750387" w:rsidRPr="00B847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the </w:t>
      </w:r>
      <w:r w:rsidR="00470CE0" w:rsidRPr="00B847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Destination</w:t>
      </w:r>
      <w:r w:rsidR="00750387" w:rsidRPr="00B847B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Zone.</w:t>
      </w:r>
    </w:p>
    <w:p w14:paraId="36746C97" w14:textId="7B7A8826" w:rsidR="00BE4570" w:rsidRPr="00750387" w:rsidRDefault="00470CE0" w:rsidP="00BE4570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601C53" wp14:editId="404296BF">
            <wp:extent cx="3374065" cy="196273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042" cy="197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79C92" w14:textId="24BF1BCE" w:rsidR="006A1619" w:rsidRDefault="00301E5A" w:rsidP="006A161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 to the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Actions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 and change the settings to match the following image:</w:t>
      </w:r>
    </w:p>
    <w:p w14:paraId="529A7C83" w14:textId="0D452AE9" w:rsidR="00301E5A" w:rsidRPr="00AF258D" w:rsidRDefault="00BE4C25" w:rsidP="00301E5A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BF584D9" wp14:editId="4C54C98A">
            <wp:extent cx="3452530" cy="1502613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352" cy="152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897C" w14:textId="6C84D337" w:rsidR="006A1619" w:rsidRDefault="00AE560E" w:rsidP="006A161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You will now configure the Outbound Internet NAT Policy. Go to the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Policies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 and click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NAT.</w:t>
      </w:r>
      <w:r w:rsidR="002C4F7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Click the</w:t>
      </w:r>
      <w:r w:rsidR="002C4F7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Add</w:t>
      </w:r>
      <w:r w:rsidR="002C4F7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button and enter a name and select IPv4.</w:t>
      </w:r>
    </w:p>
    <w:p w14:paraId="3EA7D380" w14:textId="20AE7B3D" w:rsidR="00D27338" w:rsidRPr="00AF258D" w:rsidRDefault="00D27338" w:rsidP="00D27338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021830" wp14:editId="17E7987B">
            <wp:extent cx="3404870" cy="2303721"/>
            <wp:effectExtent l="0" t="0" r="508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2"/>
                    <a:stretch/>
                  </pic:blipFill>
                  <pic:spPr bwMode="auto">
                    <a:xfrm>
                      <a:off x="0" y="0"/>
                      <a:ext cx="3421000" cy="231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90479" w14:textId="651DB574" w:rsidR="006A1619" w:rsidRDefault="00042B60" w:rsidP="006A161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 to the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Original Packet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 and </w:t>
      </w:r>
      <w:r w:rsidR="008573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spe</w:t>
      </w:r>
      <w:r w:rsidR="00196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cify the </w:t>
      </w:r>
      <w:r w:rsidR="0019696C" w:rsidRPr="001969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Source Zone, Destination Zone, </w:t>
      </w:r>
      <w:r w:rsidR="0019696C" w:rsidRPr="00196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</w:t>
      </w:r>
      <w:r w:rsidR="0019696C" w:rsidRPr="001969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Destination Interface.</w:t>
      </w:r>
    </w:p>
    <w:p w14:paraId="3FC70705" w14:textId="55ABE7CF" w:rsidR="0019696C" w:rsidRPr="00AF258D" w:rsidRDefault="0076001A" w:rsidP="0019696C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382660B" wp14:editId="310B47DF">
            <wp:extent cx="3423684" cy="1702332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91" cy="170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E0B0" w14:textId="4F98FD20" w:rsidR="006A1619" w:rsidRDefault="0076001A" w:rsidP="006A161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 to the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Translated Packet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 and</w:t>
      </w:r>
      <w:r w:rsidR="002E4C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edit the following:</w:t>
      </w:r>
    </w:p>
    <w:p w14:paraId="3B33A518" w14:textId="5A873C1E" w:rsidR="002E4C69" w:rsidRDefault="002E4C69" w:rsidP="002E4C69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Translation Type: Dynamic IP And Port</w:t>
      </w:r>
    </w:p>
    <w:p w14:paraId="111A1EE5" w14:textId="55CFCA68" w:rsidR="002E4C69" w:rsidRDefault="002E4C69" w:rsidP="002E4C69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Address Type: Interface Address</w:t>
      </w:r>
    </w:p>
    <w:p w14:paraId="1F94DE83" w14:textId="05547DC1" w:rsidR="002E4C69" w:rsidRDefault="002E4C69" w:rsidP="002E4C69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Interface: ethernet1/1</w:t>
      </w:r>
    </w:p>
    <w:p w14:paraId="2D3016A0" w14:textId="182C3FB1" w:rsidR="002E4C69" w:rsidRPr="002E4C69" w:rsidRDefault="0080353C" w:rsidP="00D44DFF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05AF1A4" wp14:editId="1A7E41A2">
            <wp:extent cx="3459126" cy="1558255"/>
            <wp:effectExtent l="0" t="0" r="825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47" cy="157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B56A9" w14:textId="41D72F18" w:rsidR="00FE01EE" w:rsidRDefault="00D44DFF" w:rsidP="00FE01EE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Now you will configure the MGMT IP. Go to the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Device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tab, click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Setup,</w:t>
      </w:r>
      <w:r w:rsidR="00E2763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click</w:t>
      </w:r>
      <w:r w:rsidR="00E2763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Management.</w:t>
      </w:r>
      <w:r w:rsidR="00FE01E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Configure the IP Address, Netmask, and Default Gateway.</w:t>
      </w:r>
    </w:p>
    <w:p w14:paraId="77369477" w14:textId="0B23599E" w:rsidR="00CF1AD3" w:rsidRPr="00FE01EE" w:rsidRDefault="00CF1AD3" w:rsidP="00CF1AD3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41B5C3" wp14:editId="79C0055C">
            <wp:extent cx="3542003" cy="191325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284" cy="19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C199" w14:textId="38C4E380" w:rsidR="006A1619" w:rsidRDefault="00F361A9" w:rsidP="006A161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Now, you will delete the default-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vwire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Go to the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Network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tab, click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Virtual Wires,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="003233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click delete on </w:t>
      </w:r>
      <w:r w:rsidR="003233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default-</w:t>
      </w:r>
      <w:proofErr w:type="spellStart"/>
      <w:r w:rsidR="003233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vwire</w:t>
      </w:r>
      <w:proofErr w:type="spellEnd"/>
      <w:r w:rsidR="003233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7458730C" w14:textId="2ED702E6" w:rsidR="00323379" w:rsidRPr="00AF258D" w:rsidRDefault="00323379" w:rsidP="00323379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3B32F5D" wp14:editId="1D578BA8">
            <wp:extent cx="3541395" cy="2704002"/>
            <wp:effectExtent l="0" t="0" r="190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168" cy="27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DB5EF" w14:textId="210124CB" w:rsidR="006A1619" w:rsidRDefault="009D4F8A" w:rsidP="006A1619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save all your changes, at the very top, press the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Commit changes button.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7F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message like this should appear if successful.</w:t>
      </w:r>
    </w:p>
    <w:p w14:paraId="4DF7203B" w14:textId="05F0FB25" w:rsidR="00D24F2B" w:rsidRPr="00D24F2B" w:rsidRDefault="001D7F98" w:rsidP="001D7F98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ADA64A" wp14:editId="2252D6E1">
            <wp:extent cx="3535292" cy="2664041"/>
            <wp:effectExtent l="0" t="0" r="825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144" cy="269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71190" w14:textId="77777777" w:rsidR="001D7F98" w:rsidRDefault="001D7F98" w:rsidP="00DF4532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0EE8FB1" w14:textId="7C49A189" w:rsidR="00220D30" w:rsidRDefault="00220D30" w:rsidP="00DF4532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6D3560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Problems</w:t>
      </w:r>
    </w:p>
    <w:p w14:paraId="15AFE39E" w14:textId="51088D6C" w:rsidR="001916B2" w:rsidRDefault="0047083E" w:rsidP="00E613C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problem I faced during this lab was committing changes. </w:t>
      </w:r>
      <w:r w:rsidR="00E5760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When attempting to commit changes I got a message </w:t>
      </w:r>
      <w:r w:rsidR="00DF492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saying,</w:t>
      </w:r>
      <w:r w:rsidR="00E5760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“virtual wire default-</w:t>
      </w:r>
      <w:proofErr w:type="spellStart"/>
      <w:r w:rsidR="00E5760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vwire</w:t>
      </w:r>
      <w:proofErr w:type="spellEnd"/>
      <w:r w:rsidR="00E5760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 missing on one or more interfaces</w:t>
      </w:r>
      <w:r w:rsidR="000C64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E5760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”</w:t>
      </w:r>
      <w:r w:rsidR="000C64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preventing me from commit changes.</w:t>
      </w:r>
      <w:r w:rsidR="008B22A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Under result, it said that the Commit Status had </w:t>
      </w:r>
      <w:r w:rsidR="008740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failed, meaning none of my configurations were saved.</w:t>
      </w:r>
    </w:p>
    <w:p w14:paraId="5891D85B" w14:textId="6077145A" w:rsidR="0047083E" w:rsidRDefault="009F16E9" w:rsidP="00BE6BF5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Since the message</w:t>
      </w:r>
      <w:r w:rsidR="000438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mentioned the virtual wire, I decided to look at that first. After looking and asking my peers, </w:t>
      </w:r>
      <w:r w:rsidR="00D86C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 figured out </w:t>
      </w:r>
      <w:r w:rsidR="000438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that I had to delete the default-</w:t>
      </w:r>
      <w:proofErr w:type="spellStart"/>
      <w:r w:rsidR="000438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vwire</w:t>
      </w:r>
      <w:proofErr w:type="spellEnd"/>
      <w:r w:rsidR="000438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BE6B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While talking to them I also found out that I had to </w:t>
      </w:r>
      <w:r w:rsidR="0050794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change the Source and Destination Policy Rule to Untrust L-3</w:t>
      </w:r>
      <w:r w:rsidR="00BE6B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After making these changes,</w:t>
      </w:r>
      <w:r w:rsidR="007903C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 commit changes and it was successful.</w:t>
      </w:r>
      <w:r w:rsidR="006C05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80C3117" w14:textId="4933F14C" w:rsidR="00220D30" w:rsidRDefault="00220D30" w:rsidP="00DF4532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78163D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Conclusion</w:t>
      </w:r>
    </w:p>
    <w:p w14:paraId="363C754D" w14:textId="140A2540" w:rsidR="00464C59" w:rsidRDefault="00464C59" w:rsidP="00464C59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SOHO network is a small LAN that connects multiple computing devices on a single network so they can share information effectively with other connected users in their organization.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While configuring a SOHO network, you will have to create Security Zones, and configure Security Policies and Security Profiles. You will also have to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 a VLAN object, configure a VLAN interface, and configure a DHCP Server.</w:t>
      </w:r>
      <w:r w:rsidR="00CD078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Although I was having problems committing changes on the web gui, I was able to eventually figure out how to commit changes successfully, allowing me to complete the lab. Through this lab I learned how to create a SOHO network as well as understanding how certain aspects of a SOHO configuration work.</w:t>
      </w:r>
    </w:p>
    <w:p w14:paraId="12F38FA7" w14:textId="2AD3E482" w:rsidR="001253B0" w:rsidRDefault="00220D30" w:rsidP="001253B0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78163DC">
        <w:rPr>
          <w:rFonts w:ascii="Times New Roman" w:eastAsia="Times New Roman" w:hAnsi="Times New Roman" w:cs="Times New Roman"/>
          <w:b/>
          <w:bCs/>
          <w:color w:val="000000" w:themeColor="text1"/>
        </w:rPr>
        <w:t>Teacher Signoff Page of Lab Completed</w:t>
      </w:r>
    </w:p>
    <w:p w14:paraId="4BC4458D" w14:textId="77777777" w:rsidR="00220D30" w:rsidRDefault="00220D30" w:rsidP="00220D30">
      <w:pPr>
        <w:spacing w:line="257" w:lineRule="auto"/>
        <w:rPr>
          <w:rFonts w:ascii="Times New Roman" w:eastAsia="Times New Roman" w:hAnsi="Times New Roman" w:cs="Times New Roman"/>
          <w:color w:val="000000" w:themeColor="text1"/>
        </w:rPr>
      </w:pPr>
      <w:r w:rsidRPr="01947E8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</w:p>
    <w:p w14:paraId="27139446" w14:textId="77777777" w:rsidR="00232BC0" w:rsidRPr="00AD5010" w:rsidRDefault="00220D30" w:rsidP="00232BC0">
      <w:pPr>
        <w:tabs>
          <w:tab w:val="left" w:pos="2770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1947E8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r w:rsidR="00232BC0" w:rsidRPr="00AD5010">
        <w:rPr>
          <w:rFonts w:ascii="Times New Roman" w:hAnsi="Times New Roman" w:cs="Times New Roman"/>
          <w:sz w:val="36"/>
          <w:szCs w:val="36"/>
        </w:rPr>
        <w:t>The stamp below recognizes that</w:t>
      </w:r>
    </w:p>
    <w:p w14:paraId="352C1294" w14:textId="77777777" w:rsidR="00232BC0" w:rsidRPr="00AD5010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sz w:val="52"/>
          <w:szCs w:val="52"/>
          <w:u w:val="single"/>
        </w:rPr>
      </w:pPr>
      <w:r>
        <w:rPr>
          <w:rFonts w:ascii="Times New Roman" w:hAnsi="Times New Roman" w:cs="Times New Roman"/>
          <w:sz w:val="52"/>
          <w:szCs w:val="52"/>
          <w:u w:val="single"/>
        </w:rPr>
        <w:t>Evan Choi</w:t>
      </w:r>
    </w:p>
    <w:p w14:paraId="76D186BD" w14:textId="77777777" w:rsidR="00232BC0" w:rsidRPr="005C2DAA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E41A49">
        <w:rPr>
          <w:rFonts w:ascii="Times New Roman" w:hAnsi="Times New Roman" w:cs="Times New Roman"/>
          <w:sz w:val="40"/>
          <w:szCs w:val="40"/>
        </w:rPr>
        <w:t xml:space="preserve"> </w:t>
      </w:r>
      <w:r w:rsidRPr="00AD5010">
        <w:rPr>
          <w:rFonts w:ascii="Times New Roman" w:hAnsi="Times New Roman" w:cs="Times New Roman"/>
          <w:sz w:val="36"/>
          <w:szCs w:val="36"/>
        </w:rPr>
        <w:t>has completed</w:t>
      </w:r>
    </w:p>
    <w:p w14:paraId="5F2AEBBB" w14:textId="77777777" w:rsidR="00232BC0" w:rsidRDefault="00232BC0" w:rsidP="00232BC0">
      <w:pPr>
        <w:tabs>
          <w:tab w:val="left" w:pos="2770"/>
        </w:tabs>
        <w:jc w:val="center"/>
      </w:pPr>
    </w:p>
    <w:p w14:paraId="0CA25481" w14:textId="7989CF16" w:rsidR="00232BC0" w:rsidRPr="00AD5010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 xml:space="preserve">Lab </w:t>
      </w:r>
      <w:r w:rsidR="001746C8">
        <w:rPr>
          <w:rFonts w:ascii="Times New Roman" w:hAnsi="Times New Roman" w:cs="Times New Roman"/>
          <w:b/>
          <w:bCs/>
          <w:sz w:val="56"/>
          <w:szCs w:val="56"/>
        </w:rPr>
        <w:t>2</w:t>
      </w:r>
      <w:r>
        <w:rPr>
          <w:rFonts w:ascii="Times New Roman" w:hAnsi="Times New Roman" w:cs="Times New Roman"/>
          <w:b/>
          <w:bCs/>
          <w:sz w:val="56"/>
          <w:szCs w:val="56"/>
        </w:rPr>
        <w:t xml:space="preserve"> – </w:t>
      </w:r>
      <w:r w:rsidR="001746C8">
        <w:rPr>
          <w:rFonts w:ascii="Times New Roman" w:hAnsi="Times New Roman" w:cs="Times New Roman"/>
          <w:b/>
          <w:bCs/>
          <w:sz w:val="56"/>
          <w:szCs w:val="56"/>
        </w:rPr>
        <w:t>Firewall SOHO Setup</w:t>
      </w:r>
    </w:p>
    <w:p w14:paraId="4A909E19" w14:textId="77777777" w:rsidR="00232BC0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290DF8A1" w14:textId="77777777" w:rsidR="00232BC0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77A9680" wp14:editId="24EC630D">
                <wp:simplePos x="0" y="0"/>
                <wp:positionH relativeFrom="margin">
                  <wp:posOffset>908050</wp:posOffset>
                </wp:positionH>
                <wp:positionV relativeFrom="paragraph">
                  <wp:posOffset>95250</wp:posOffset>
                </wp:positionV>
                <wp:extent cx="4127500" cy="3663950"/>
                <wp:effectExtent l="38100" t="38100" r="44450" b="31750"/>
                <wp:wrapTight wrapText="bothSides">
                  <wp:wrapPolygon edited="0">
                    <wp:start x="-199" y="-225"/>
                    <wp:lineTo x="-199" y="21675"/>
                    <wp:lineTo x="21733" y="21675"/>
                    <wp:lineTo x="21733" y="-225"/>
                    <wp:lineTo x="-199" y="-225"/>
                  </wp:wrapPolygon>
                </wp:wrapTight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0" cy="3663950"/>
                        </a:xfrm>
                        <a:prstGeom prst="rect">
                          <a:avLst/>
                        </a:prstGeom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CD4F2" id="Rectangle 2" o:spid="_x0000_s1026" style="position:absolute;margin-left:71.5pt;margin-top:7.5pt;width:325pt;height:288.5pt;z-index:-2516551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" fillcolor="white [3201]" strokecolor="black [3213]" strokeweight="6pt">
                <w10:wrap type="tight" anchorx="margin"/>
              </v:rect>
            </w:pict>
          </mc:Fallback>
        </mc:AlternateContent>
      </w:r>
    </w:p>
    <w:p w14:paraId="18080046" w14:textId="77777777" w:rsidR="00232BC0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05FF315C" w14:textId="77777777" w:rsidR="00232BC0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2A15452E" w14:textId="77777777" w:rsidR="00232BC0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0D0BB661" w14:textId="77777777" w:rsidR="00232BC0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1560515A" w14:textId="77777777" w:rsidR="00232BC0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2B1DA052" w14:textId="77777777" w:rsidR="00232BC0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2A9C2D3A" w14:textId="77777777" w:rsidR="00232BC0" w:rsidRDefault="00232BC0" w:rsidP="00232BC0">
      <w:pPr>
        <w:tabs>
          <w:tab w:val="left" w:pos="277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617EB6DA" w14:textId="77777777" w:rsidR="00404A4E" w:rsidRDefault="00404A4E" w:rsidP="00404A4E">
      <w:pPr>
        <w:tabs>
          <w:tab w:val="left" w:pos="2770"/>
        </w:tabs>
        <w:rPr>
          <w:rFonts w:ascii="Times New Roman" w:hAnsi="Times New Roman" w:cs="Times New Roman"/>
          <w:sz w:val="32"/>
          <w:szCs w:val="32"/>
        </w:rPr>
      </w:pPr>
    </w:p>
    <w:p w14:paraId="5AB187E6" w14:textId="16FFDA8F" w:rsidR="00232BC0" w:rsidRDefault="00232BC0" w:rsidP="00404A4E">
      <w:pPr>
        <w:tabs>
          <w:tab w:val="left" w:pos="277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A0BD32" wp14:editId="0086E7FB">
            <wp:simplePos x="0" y="0"/>
            <wp:positionH relativeFrom="column">
              <wp:posOffset>3618230</wp:posOffset>
            </wp:positionH>
            <wp:positionV relativeFrom="paragraph">
              <wp:posOffset>310515</wp:posOffset>
            </wp:positionV>
            <wp:extent cx="3317153" cy="1211222"/>
            <wp:effectExtent l="0" t="0" r="0" b="0"/>
            <wp:wrapNone/>
            <wp:docPr id="7" name="Picture 7" descr="Brand - Palo Alto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rand - Palo Alto Network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153" cy="121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925">
        <w:rPr>
          <w:rFonts w:ascii="Times New Roman" w:hAnsi="Times New Roman" w:cs="Times New Roman"/>
          <w:sz w:val="32"/>
          <w:szCs w:val="32"/>
        </w:rPr>
        <w:t xml:space="preserve">          </w:t>
      </w:r>
      <w:r>
        <w:rPr>
          <w:rFonts w:ascii="Times New Roman" w:hAnsi="Times New Roman" w:cs="Times New Roman"/>
          <w:sz w:val="32"/>
          <w:szCs w:val="32"/>
        </w:rPr>
        <w:t>Adv Cisco Cybersecurity – Mr. Mason &amp; Mr. Hansen</w:t>
      </w:r>
    </w:p>
    <w:p w14:paraId="1769279A" w14:textId="01DC6848" w:rsidR="001638F6" w:rsidRPr="001253B0" w:rsidRDefault="000A0925" w:rsidP="001253B0">
      <w:pPr>
        <w:tabs>
          <w:tab w:val="left" w:pos="277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r w:rsidR="00232BC0">
        <w:rPr>
          <w:rFonts w:ascii="Times New Roman" w:hAnsi="Times New Roman" w:cs="Times New Roman"/>
          <w:sz w:val="32"/>
          <w:szCs w:val="32"/>
        </w:rPr>
        <w:t>Period 5</w:t>
      </w:r>
    </w:p>
    <w:sectPr w:rsidR="001638F6" w:rsidRPr="001253B0">
      <w:headerReference w:type="default" r:id="rId36"/>
      <w:footerReference w:type="default" r:id="rId37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ED0DC" w14:textId="77777777" w:rsidR="00867A4D" w:rsidRDefault="00867A4D">
      <w:pPr>
        <w:spacing w:before="0" w:after="0" w:line="240" w:lineRule="auto"/>
      </w:pPr>
      <w:r>
        <w:separator/>
      </w:r>
    </w:p>
  </w:endnote>
  <w:endnote w:type="continuationSeparator" w:id="0">
    <w:p w14:paraId="6DF400E0" w14:textId="77777777" w:rsidR="00867A4D" w:rsidRDefault="00867A4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charset w:val="86"/>
    <w:family w:val="auto"/>
    <w:pitch w:val="variable"/>
    <w:sig w:usb0="00000001" w:usb1="080F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2813C" w14:textId="6A7A4C21" w:rsidR="001638F6" w:rsidRDefault="001638F6" w:rsidP="00220D30">
    <w:pPr>
      <w:pStyle w:val="Footer"/>
      <w:ind w:right="1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E7AB9" w14:textId="77777777" w:rsidR="00867A4D" w:rsidRDefault="00867A4D">
      <w:pPr>
        <w:spacing w:before="0" w:after="0" w:line="240" w:lineRule="auto"/>
      </w:pPr>
      <w:r>
        <w:separator/>
      </w:r>
    </w:p>
  </w:footnote>
  <w:footnote w:type="continuationSeparator" w:id="0">
    <w:p w14:paraId="77E4519D" w14:textId="77777777" w:rsidR="00867A4D" w:rsidRDefault="00867A4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1B720" w14:textId="62F31415" w:rsidR="00706965" w:rsidRPr="00706965" w:rsidRDefault="00F639F1">
    <w:pPr>
      <w:pStyle w:val="Header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Creating a SOHO Configuration</w:t>
    </w:r>
    <w:r w:rsidR="00706965" w:rsidRPr="00706965">
      <w:rPr>
        <w:rFonts w:ascii="Times New Roman" w:hAnsi="Times New Roman" w:cs="Times New Roman"/>
      </w:rPr>
      <w:t xml:space="preserve"> | </w:t>
    </w:r>
    <w:sdt>
      <w:sdtPr>
        <w:rPr>
          <w:rFonts w:ascii="Times New Roman" w:hAnsi="Times New Roman" w:cs="Times New Roman"/>
        </w:rPr>
        <w:id w:val="982130714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706965" w:rsidRPr="00706965">
          <w:rPr>
            <w:rFonts w:ascii="Times New Roman" w:hAnsi="Times New Roman" w:cs="Times New Roman"/>
          </w:rPr>
          <w:fldChar w:fldCharType="begin"/>
        </w:r>
        <w:r w:rsidR="00706965" w:rsidRPr="00706965">
          <w:rPr>
            <w:rFonts w:ascii="Times New Roman" w:hAnsi="Times New Roman" w:cs="Times New Roman"/>
          </w:rPr>
          <w:instrText xml:space="preserve"> PAGE   \* MERGEFORMAT </w:instrText>
        </w:r>
        <w:r w:rsidR="00706965" w:rsidRPr="00706965">
          <w:rPr>
            <w:rFonts w:ascii="Times New Roman" w:hAnsi="Times New Roman" w:cs="Times New Roman"/>
          </w:rPr>
          <w:fldChar w:fldCharType="separate"/>
        </w:r>
        <w:r w:rsidR="00706965" w:rsidRPr="00706965">
          <w:rPr>
            <w:rFonts w:ascii="Times New Roman" w:hAnsi="Times New Roman" w:cs="Times New Roman"/>
            <w:noProof/>
          </w:rPr>
          <w:t>2</w:t>
        </w:r>
        <w:r w:rsidR="00706965" w:rsidRPr="00706965">
          <w:rPr>
            <w:rFonts w:ascii="Times New Roman" w:hAnsi="Times New Roman" w:cs="Times New Roman"/>
            <w:noProof/>
          </w:rPr>
          <w:fldChar w:fldCharType="end"/>
        </w:r>
      </w:sdtContent>
    </w:sdt>
  </w:p>
  <w:p w14:paraId="78C4A467" w14:textId="77777777" w:rsidR="00706965" w:rsidRDefault="007069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5253A21"/>
    <w:multiLevelType w:val="hybridMultilevel"/>
    <w:tmpl w:val="A0A08484"/>
    <w:lvl w:ilvl="0" w:tplc="ABB27388">
      <w:start w:val="1"/>
      <w:numFmt w:val="decimal"/>
      <w:lvlText w:val="%1."/>
      <w:lvlJc w:val="left"/>
      <w:pPr>
        <w:ind w:left="720" w:hanging="360"/>
      </w:pPr>
      <w:rPr>
        <w:rFonts w:ascii="Courier New" w:eastAsia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35496D2F"/>
    <w:multiLevelType w:val="hybridMultilevel"/>
    <w:tmpl w:val="D3FAC7AE"/>
    <w:lvl w:ilvl="0" w:tplc="745455E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7800D4D"/>
    <w:multiLevelType w:val="hybridMultilevel"/>
    <w:tmpl w:val="1A2ED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744E1D82"/>
    <w:multiLevelType w:val="hybridMultilevel"/>
    <w:tmpl w:val="DABCEB74"/>
    <w:lvl w:ilvl="0" w:tplc="4038325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95056A3"/>
    <w:multiLevelType w:val="hybridMultilevel"/>
    <w:tmpl w:val="F1FAC1E4"/>
    <w:lvl w:ilvl="0" w:tplc="4038325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AD21EE8"/>
    <w:multiLevelType w:val="hybridMultilevel"/>
    <w:tmpl w:val="1C7620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4"/>
  </w:num>
  <w:num w:numId="10">
    <w:abstractNumId w:val="12"/>
  </w:num>
  <w:num w:numId="11">
    <w:abstractNumId w:val="18"/>
  </w:num>
  <w:num w:numId="12">
    <w:abstractNumId w:val="17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3"/>
  </w:num>
  <w:num w:numId="22">
    <w:abstractNumId w:val="16"/>
  </w:num>
  <w:num w:numId="23">
    <w:abstractNumId w:val="15"/>
  </w:num>
  <w:num w:numId="24">
    <w:abstractNumId w:val="19"/>
  </w:num>
  <w:num w:numId="25">
    <w:abstractNumId w:val="20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D30"/>
    <w:rsid w:val="0000200A"/>
    <w:rsid w:val="000034C8"/>
    <w:rsid w:val="00007333"/>
    <w:rsid w:val="00021EDB"/>
    <w:rsid w:val="00022E7B"/>
    <w:rsid w:val="00027386"/>
    <w:rsid w:val="0003110C"/>
    <w:rsid w:val="0003680D"/>
    <w:rsid w:val="000371AA"/>
    <w:rsid w:val="00042B60"/>
    <w:rsid w:val="00043849"/>
    <w:rsid w:val="00057B98"/>
    <w:rsid w:val="00061D37"/>
    <w:rsid w:val="00062BB2"/>
    <w:rsid w:val="00063653"/>
    <w:rsid w:val="00064A48"/>
    <w:rsid w:val="000722E9"/>
    <w:rsid w:val="000748AA"/>
    <w:rsid w:val="000774C3"/>
    <w:rsid w:val="0008633D"/>
    <w:rsid w:val="0008709F"/>
    <w:rsid w:val="00087D6E"/>
    <w:rsid w:val="00095125"/>
    <w:rsid w:val="00095157"/>
    <w:rsid w:val="000A07D3"/>
    <w:rsid w:val="000A0925"/>
    <w:rsid w:val="000B0D32"/>
    <w:rsid w:val="000B71C3"/>
    <w:rsid w:val="000C64B0"/>
    <w:rsid w:val="000D1D06"/>
    <w:rsid w:val="000D779F"/>
    <w:rsid w:val="000E5D43"/>
    <w:rsid w:val="000E6CE6"/>
    <w:rsid w:val="00106BD2"/>
    <w:rsid w:val="001126AB"/>
    <w:rsid w:val="00117914"/>
    <w:rsid w:val="001253B0"/>
    <w:rsid w:val="00126EAD"/>
    <w:rsid w:val="00130250"/>
    <w:rsid w:val="00132DEE"/>
    <w:rsid w:val="00133372"/>
    <w:rsid w:val="00143F3F"/>
    <w:rsid w:val="00157D0D"/>
    <w:rsid w:val="001638F6"/>
    <w:rsid w:val="001746C8"/>
    <w:rsid w:val="001821CF"/>
    <w:rsid w:val="0018278A"/>
    <w:rsid w:val="001916B2"/>
    <w:rsid w:val="0019696C"/>
    <w:rsid w:val="001A2000"/>
    <w:rsid w:val="001C1728"/>
    <w:rsid w:val="001C2794"/>
    <w:rsid w:val="001C4CB4"/>
    <w:rsid w:val="001D0E52"/>
    <w:rsid w:val="001D5F16"/>
    <w:rsid w:val="001D7F98"/>
    <w:rsid w:val="001E530A"/>
    <w:rsid w:val="001E60A3"/>
    <w:rsid w:val="001E795C"/>
    <w:rsid w:val="00220D30"/>
    <w:rsid w:val="00223F1E"/>
    <w:rsid w:val="002325BA"/>
    <w:rsid w:val="00232BC0"/>
    <w:rsid w:val="00233FF3"/>
    <w:rsid w:val="002520E3"/>
    <w:rsid w:val="00254705"/>
    <w:rsid w:val="0025577E"/>
    <w:rsid w:val="00261C32"/>
    <w:rsid w:val="0027046A"/>
    <w:rsid w:val="0027274C"/>
    <w:rsid w:val="00274057"/>
    <w:rsid w:val="00277EDA"/>
    <w:rsid w:val="00280E1F"/>
    <w:rsid w:val="00294747"/>
    <w:rsid w:val="00297253"/>
    <w:rsid w:val="002A25AB"/>
    <w:rsid w:val="002C1CAD"/>
    <w:rsid w:val="002C28DA"/>
    <w:rsid w:val="002C4F70"/>
    <w:rsid w:val="002D2AF2"/>
    <w:rsid w:val="002E34A1"/>
    <w:rsid w:val="002E4C69"/>
    <w:rsid w:val="002E4E94"/>
    <w:rsid w:val="002F1457"/>
    <w:rsid w:val="002F21AF"/>
    <w:rsid w:val="002F3827"/>
    <w:rsid w:val="002F5827"/>
    <w:rsid w:val="00301E5A"/>
    <w:rsid w:val="00305F69"/>
    <w:rsid w:val="003201B6"/>
    <w:rsid w:val="003209D6"/>
    <w:rsid w:val="003228FF"/>
    <w:rsid w:val="00323379"/>
    <w:rsid w:val="00324E8D"/>
    <w:rsid w:val="003307FA"/>
    <w:rsid w:val="00330DFD"/>
    <w:rsid w:val="00334A73"/>
    <w:rsid w:val="00337980"/>
    <w:rsid w:val="003422FF"/>
    <w:rsid w:val="00342F0D"/>
    <w:rsid w:val="00350F53"/>
    <w:rsid w:val="0035693A"/>
    <w:rsid w:val="00356C62"/>
    <w:rsid w:val="00375E90"/>
    <w:rsid w:val="00377D87"/>
    <w:rsid w:val="0039035D"/>
    <w:rsid w:val="00393B3D"/>
    <w:rsid w:val="003962AF"/>
    <w:rsid w:val="003A23AE"/>
    <w:rsid w:val="003C2CC7"/>
    <w:rsid w:val="003D4153"/>
    <w:rsid w:val="003E7592"/>
    <w:rsid w:val="003F2F26"/>
    <w:rsid w:val="0040330C"/>
    <w:rsid w:val="00404A4E"/>
    <w:rsid w:val="00412DAF"/>
    <w:rsid w:val="004376AE"/>
    <w:rsid w:val="00464C59"/>
    <w:rsid w:val="00466FB5"/>
    <w:rsid w:val="0047083E"/>
    <w:rsid w:val="00470CE0"/>
    <w:rsid w:val="0047130F"/>
    <w:rsid w:val="0047185E"/>
    <w:rsid w:val="00493CA1"/>
    <w:rsid w:val="004952C4"/>
    <w:rsid w:val="004958F1"/>
    <w:rsid w:val="004A3615"/>
    <w:rsid w:val="004B365D"/>
    <w:rsid w:val="004E374A"/>
    <w:rsid w:val="004F3345"/>
    <w:rsid w:val="0050794D"/>
    <w:rsid w:val="00517A1D"/>
    <w:rsid w:val="00527FA0"/>
    <w:rsid w:val="00530A19"/>
    <w:rsid w:val="00542261"/>
    <w:rsid w:val="00544472"/>
    <w:rsid w:val="0054491E"/>
    <w:rsid w:val="00561B85"/>
    <w:rsid w:val="00564447"/>
    <w:rsid w:val="0057321C"/>
    <w:rsid w:val="00584C7D"/>
    <w:rsid w:val="005877C4"/>
    <w:rsid w:val="00590F4B"/>
    <w:rsid w:val="00595429"/>
    <w:rsid w:val="005966CD"/>
    <w:rsid w:val="00597834"/>
    <w:rsid w:val="005A1C5A"/>
    <w:rsid w:val="005B519C"/>
    <w:rsid w:val="005B66C4"/>
    <w:rsid w:val="005B6988"/>
    <w:rsid w:val="005C7759"/>
    <w:rsid w:val="005D4ECA"/>
    <w:rsid w:val="005F18FA"/>
    <w:rsid w:val="0061051A"/>
    <w:rsid w:val="00614589"/>
    <w:rsid w:val="00616D5D"/>
    <w:rsid w:val="00623725"/>
    <w:rsid w:val="00633648"/>
    <w:rsid w:val="00654929"/>
    <w:rsid w:val="00676F0B"/>
    <w:rsid w:val="00686A08"/>
    <w:rsid w:val="00690EFD"/>
    <w:rsid w:val="006950B4"/>
    <w:rsid w:val="00697855"/>
    <w:rsid w:val="006A1619"/>
    <w:rsid w:val="006A5B75"/>
    <w:rsid w:val="006A5E0F"/>
    <w:rsid w:val="006C05E9"/>
    <w:rsid w:val="006C2F16"/>
    <w:rsid w:val="006C4E06"/>
    <w:rsid w:val="006C7AFA"/>
    <w:rsid w:val="006D1719"/>
    <w:rsid w:val="006E1F86"/>
    <w:rsid w:val="006E26E6"/>
    <w:rsid w:val="006E41EF"/>
    <w:rsid w:val="006E4E43"/>
    <w:rsid w:val="006F3FF0"/>
    <w:rsid w:val="007021DE"/>
    <w:rsid w:val="00706965"/>
    <w:rsid w:val="00711C7E"/>
    <w:rsid w:val="0073139D"/>
    <w:rsid w:val="00732607"/>
    <w:rsid w:val="00741754"/>
    <w:rsid w:val="00745556"/>
    <w:rsid w:val="00750387"/>
    <w:rsid w:val="00754A96"/>
    <w:rsid w:val="0076001A"/>
    <w:rsid w:val="0078294D"/>
    <w:rsid w:val="007903C5"/>
    <w:rsid w:val="007A3172"/>
    <w:rsid w:val="007A5BC8"/>
    <w:rsid w:val="007A68AB"/>
    <w:rsid w:val="007A7C9E"/>
    <w:rsid w:val="007B0275"/>
    <w:rsid w:val="007B1E8A"/>
    <w:rsid w:val="007B33DF"/>
    <w:rsid w:val="007B7EB8"/>
    <w:rsid w:val="007C1516"/>
    <w:rsid w:val="007F299C"/>
    <w:rsid w:val="0080353C"/>
    <w:rsid w:val="00805D4E"/>
    <w:rsid w:val="00814D1A"/>
    <w:rsid w:val="00821618"/>
    <w:rsid w:val="008231E5"/>
    <w:rsid w:val="008347EE"/>
    <w:rsid w:val="00844483"/>
    <w:rsid w:val="00845A9C"/>
    <w:rsid w:val="00851686"/>
    <w:rsid w:val="00853CDA"/>
    <w:rsid w:val="00856242"/>
    <w:rsid w:val="0085737F"/>
    <w:rsid w:val="00867A4D"/>
    <w:rsid w:val="00870E98"/>
    <w:rsid w:val="00874066"/>
    <w:rsid w:val="00876ACF"/>
    <w:rsid w:val="00881E16"/>
    <w:rsid w:val="00884A61"/>
    <w:rsid w:val="0089788C"/>
    <w:rsid w:val="008B22AE"/>
    <w:rsid w:val="008B467F"/>
    <w:rsid w:val="008C3EFB"/>
    <w:rsid w:val="008D64D5"/>
    <w:rsid w:val="008E0777"/>
    <w:rsid w:val="008F248E"/>
    <w:rsid w:val="008F3E0C"/>
    <w:rsid w:val="008F4470"/>
    <w:rsid w:val="008F5D6F"/>
    <w:rsid w:val="008F7D61"/>
    <w:rsid w:val="00904DE6"/>
    <w:rsid w:val="00934F1C"/>
    <w:rsid w:val="00937F2D"/>
    <w:rsid w:val="00961493"/>
    <w:rsid w:val="0097632E"/>
    <w:rsid w:val="009856CC"/>
    <w:rsid w:val="00987068"/>
    <w:rsid w:val="009922C9"/>
    <w:rsid w:val="009A4A65"/>
    <w:rsid w:val="009B23C1"/>
    <w:rsid w:val="009B352D"/>
    <w:rsid w:val="009C694F"/>
    <w:rsid w:val="009C6C69"/>
    <w:rsid w:val="009D2231"/>
    <w:rsid w:val="009D2D38"/>
    <w:rsid w:val="009D4F8A"/>
    <w:rsid w:val="009F1042"/>
    <w:rsid w:val="009F1146"/>
    <w:rsid w:val="009F16E9"/>
    <w:rsid w:val="009F4EB2"/>
    <w:rsid w:val="00A01479"/>
    <w:rsid w:val="00A122DB"/>
    <w:rsid w:val="00A17503"/>
    <w:rsid w:val="00A25252"/>
    <w:rsid w:val="00A40D35"/>
    <w:rsid w:val="00A628E4"/>
    <w:rsid w:val="00A62D21"/>
    <w:rsid w:val="00A70440"/>
    <w:rsid w:val="00A743F8"/>
    <w:rsid w:val="00A848C4"/>
    <w:rsid w:val="00A968BA"/>
    <w:rsid w:val="00AA34F8"/>
    <w:rsid w:val="00AA4B0E"/>
    <w:rsid w:val="00AB2D89"/>
    <w:rsid w:val="00AC1FB0"/>
    <w:rsid w:val="00AC6C7D"/>
    <w:rsid w:val="00AD165F"/>
    <w:rsid w:val="00AE560E"/>
    <w:rsid w:val="00AE5FCC"/>
    <w:rsid w:val="00AF258D"/>
    <w:rsid w:val="00B001B6"/>
    <w:rsid w:val="00B12736"/>
    <w:rsid w:val="00B21449"/>
    <w:rsid w:val="00B22688"/>
    <w:rsid w:val="00B231A2"/>
    <w:rsid w:val="00B3148F"/>
    <w:rsid w:val="00B47B7A"/>
    <w:rsid w:val="00B646B8"/>
    <w:rsid w:val="00B706F1"/>
    <w:rsid w:val="00B72DAE"/>
    <w:rsid w:val="00B7713E"/>
    <w:rsid w:val="00B77D84"/>
    <w:rsid w:val="00B847B7"/>
    <w:rsid w:val="00BA0DAB"/>
    <w:rsid w:val="00BA3FDA"/>
    <w:rsid w:val="00BB031E"/>
    <w:rsid w:val="00BB0E00"/>
    <w:rsid w:val="00BB653C"/>
    <w:rsid w:val="00BC7D45"/>
    <w:rsid w:val="00BD288A"/>
    <w:rsid w:val="00BD63E7"/>
    <w:rsid w:val="00BD74E3"/>
    <w:rsid w:val="00BE4570"/>
    <w:rsid w:val="00BE4774"/>
    <w:rsid w:val="00BE4C25"/>
    <w:rsid w:val="00BE6BF5"/>
    <w:rsid w:val="00BE787F"/>
    <w:rsid w:val="00BF5D46"/>
    <w:rsid w:val="00BF7420"/>
    <w:rsid w:val="00C05D06"/>
    <w:rsid w:val="00C2071E"/>
    <w:rsid w:val="00C216DC"/>
    <w:rsid w:val="00C27431"/>
    <w:rsid w:val="00C30FDE"/>
    <w:rsid w:val="00C40D4A"/>
    <w:rsid w:val="00C4585A"/>
    <w:rsid w:val="00C520AC"/>
    <w:rsid w:val="00C56614"/>
    <w:rsid w:val="00C57589"/>
    <w:rsid w:val="00C64BFA"/>
    <w:rsid w:val="00C65C8E"/>
    <w:rsid w:val="00C80BD4"/>
    <w:rsid w:val="00CB41BA"/>
    <w:rsid w:val="00CD078B"/>
    <w:rsid w:val="00CD272A"/>
    <w:rsid w:val="00CD5DF2"/>
    <w:rsid w:val="00CF1AD3"/>
    <w:rsid w:val="00CF3A42"/>
    <w:rsid w:val="00CF465D"/>
    <w:rsid w:val="00CF76A3"/>
    <w:rsid w:val="00D0087F"/>
    <w:rsid w:val="00D24F2B"/>
    <w:rsid w:val="00D27338"/>
    <w:rsid w:val="00D375D5"/>
    <w:rsid w:val="00D44DFF"/>
    <w:rsid w:val="00D5413C"/>
    <w:rsid w:val="00D63EE9"/>
    <w:rsid w:val="00D66F5F"/>
    <w:rsid w:val="00D74437"/>
    <w:rsid w:val="00D76CC2"/>
    <w:rsid w:val="00D85329"/>
    <w:rsid w:val="00D86C64"/>
    <w:rsid w:val="00D92C0C"/>
    <w:rsid w:val="00D93899"/>
    <w:rsid w:val="00D95E50"/>
    <w:rsid w:val="00DB0BD7"/>
    <w:rsid w:val="00DB0EBA"/>
    <w:rsid w:val="00DB6190"/>
    <w:rsid w:val="00DC07A3"/>
    <w:rsid w:val="00DD61F3"/>
    <w:rsid w:val="00DD623F"/>
    <w:rsid w:val="00DE545B"/>
    <w:rsid w:val="00DF4532"/>
    <w:rsid w:val="00DF4624"/>
    <w:rsid w:val="00DF492C"/>
    <w:rsid w:val="00E06A56"/>
    <w:rsid w:val="00E07135"/>
    <w:rsid w:val="00E11375"/>
    <w:rsid w:val="00E11B8A"/>
    <w:rsid w:val="00E241E4"/>
    <w:rsid w:val="00E24DDB"/>
    <w:rsid w:val="00E27637"/>
    <w:rsid w:val="00E32FA9"/>
    <w:rsid w:val="00E33E73"/>
    <w:rsid w:val="00E34FE3"/>
    <w:rsid w:val="00E37AA4"/>
    <w:rsid w:val="00E4263B"/>
    <w:rsid w:val="00E47AC8"/>
    <w:rsid w:val="00E517EA"/>
    <w:rsid w:val="00E57600"/>
    <w:rsid w:val="00E607A3"/>
    <w:rsid w:val="00E613CD"/>
    <w:rsid w:val="00E70676"/>
    <w:rsid w:val="00E82912"/>
    <w:rsid w:val="00E85F52"/>
    <w:rsid w:val="00E935A4"/>
    <w:rsid w:val="00EB2947"/>
    <w:rsid w:val="00EB45E7"/>
    <w:rsid w:val="00ED4B27"/>
    <w:rsid w:val="00ED5F16"/>
    <w:rsid w:val="00EE3D33"/>
    <w:rsid w:val="00EF4BE2"/>
    <w:rsid w:val="00F022F1"/>
    <w:rsid w:val="00F11829"/>
    <w:rsid w:val="00F178BD"/>
    <w:rsid w:val="00F30BE0"/>
    <w:rsid w:val="00F34C0C"/>
    <w:rsid w:val="00F361A9"/>
    <w:rsid w:val="00F639F1"/>
    <w:rsid w:val="00F63AF1"/>
    <w:rsid w:val="00F65477"/>
    <w:rsid w:val="00F65BD4"/>
    <w:rsid w:val="00F677F9"/>
    <w:rsid w:val="00F716E3"/>
    <w:rsid w:val="00F92A91"/>
    <w:rsid w:val="00FA7EBF"/>
    <w:rsid w:val="00FC3FEB"/>
    <w:rsid w:val="00FC4DBA"/>
    <w:rsid w:val="00FD1504"/>
    <w:rsid w:val="00FD1EE0"/>
    <w:rsid w:val="00FD7494"/>
    <w:rsid w:val="00FE01EE"/>
    <w:rsid w:val="00FF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92733E8"/>
  <w15:chartTrackingRefBased/>
  <w15:docId w15:val="{B1AD1288-8495-4804-9C0A-F8AE2E71B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504"/>
  </w:style>
  <w:style w:type="paragraph" w:styleId="Heading1">
    <w:name w:val="heading 1"/>
    <w:basedOn w:val="Normal"/>
    <w:next w:val="Normal"/>
    <w:link w:val="Heading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Heading1Char">
    <w:name w:val="Heading 1 Char"/>
    <w:basedOn w:val="DefaultParagraphFont"/>
    <w:link w:val="Heading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Bullet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3422FF"/>
    <w:rPr>
      <w:sz w:val="22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00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paragraph" w:styleId="ListParagraph">
    <w:name w:val="List Paragraph"/>
    <w:basedOn w:val="Normal"/>
    <w:uiPriority w:val="34"/>
    <w:semiHidden/>
    <w:qFormat/>
    <w:rsid w:val="005449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5E50"/>
    <w:rPr>
      <w:color w:val="993E2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5E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192.168.1.1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customXml" Target="ink/ink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-choiev\AppData\Roaming\Microsoft\Templates\Student%20report%20with%20cover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8T23:33:42.8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86 171 24575,'0'1188'0,"0"-1185"0,0 0 0,0 0 0,0-1 0,1 1 0,-1 0 0,1 0 0,-1-1 0,1 1 0,0 0 0,0-1 0,0 1 0,1-1 0,-1 1 0,2 2 0,-1-4 0,-1 0 0,1 0 0,-1 1 0,1-1 0,-1 0 0,1-1 0,0 1 0,-1 0 0,1 0 0,0-1 0,0 1 0,-1-1 0,1 1 0,0-1 0,0 0 0,0 0 0,0 0 0,0 0 0,-1 0 0,1 0 0,0 0 0,2-1 0,26-4 0,5-1 0,0 2 0,36 0 0,892 4 0,-960 1 0,0-1 0,-1 0 0,1-1 0,0 1 0,0 0 0,-1-1 0,1 1 0,0-1 0,-1 0 0,1 0 0,-1 0 0,1 0 0,-1-1 0,4-1 0,-5 1 0,1 0 0,-1 0 0,1 0 0,-1 0 0,0 0 0,1 0 0,-1 0 0,-1-1 0,1 1 0,0 0 0,0 0 0,-1-1 0,1 1 0,-1-1 0,0 1 0,0-5 0,1-8 0,-1-5 0,2-1 0,0 1 0,9-36 0,1 7 0,-3-1 0,-1 0 0,-2-1 0,-3 1 0,-4-60 0,15-239 0,0 201 0,-5-153 0,-9 299 0,0 0 0,0-1 0,0 1 0,0 0 0,-1 0 0,1 0 0,-1 0 0,1 0 0,-1 0 0,0 0 0,0 0 0,0 0 0,0 0 0,0 0 0,0 0 0,0 0 0,-3-2 0,2 3 0,0-1 0,-1 1 0,1 0 0,-1-1 0,1 1 0,-1 0 0,0 1 0,1-1 0,-1 0 0,0 1 0,1 0 0,-1-1 0,-5 1 0,-233 2 0,83 0 0,49-4 0,-120 4 0,153 9 0,33-3 0,21-4 0,0 2 0,-33 13 0,7-3 0,-24 13 0,56-21 0,0-1 0,0-1 0,-1 0 0,-33 6 0,37-9 0,-1 0 0,-20 8 0,22-7 0,1 0 0,0-1 0,-1 0 0,-17 1 0,8-3-1365,2-1-5461</inkml:trace>
</inkml:ink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CD806-20F5-4C82-B5FF-CCE936009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cover.dotx</Template>
  <TotalTime>3728</TotalTime>
  <Pages>13</Pages>
  <Words>1361</Words>
  <Characters>7759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Choi, Evan (Student)</dc:creator>
  <cp:keywords/>
  <cp:lastModifiedBy>Choi, Evan (Student)</cp:lastModifiedBy>
  <cp:revision>212</cp:revision>
  <dcterms:created xsi:type="dcterms:W3CDTF">2022-11-03T19:44:00Z</dcterms:created>
  <dcterms:modified xsi:type="dcterms:W3CDTF">2022-11-12T06:01:00Z</dcterms:modified>
  <cp:version/>
</cp:coreProperties>
</file>