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F0695" w14:textId="77777777" w:rsidR="00D5413C" w:rsidRDefault="00D5413C">
      <w:pPr>
        <w:pStyle w:val="Photo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>
        <w:rPr>
          <w:noProof/>
          <w:lang w:eastAsia="en-US"/>
        </w:rPr>
        <w:drawing>
          <wp:inline distT="0" distB="0" distL="0" distR="0" wp14:anchorId="2185F521" wp14:editId="29C08D80">
            <wp:extent cx="2598899" cy="2598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899" cy="25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BF5D" w14:textId="33645F41" w:rsidR="001638F6" w:rsidRPr="00D5413C" w:rsidRDefault="007A2DA4" w:rsidP="00220D30">
      <w:pPr>
        <w:pStyle w:val="Title"/>
      </w:pPr>
      <w:r>
        <w:t>Updating BIOS and Licensing</w:t>
      </w:r>
    </w:p>
    <w:p w14:paraId="0E1359D0" w14:textId="0DDF49EA" w:rsidR="003422FF" w:rsidRDefault="00220D30" w:rsidP="003422FF">
      <w:pPr>
        <w:pStyle w:val="ContactInfo"/>
      </w:pPr>
      <w:r>
        <w:t>Evan Choi</w:t>
      </w:r>
      <w:r w:rsidR="00D5413C">
        <w:t xml:space="preserve"> | </w:t>
      </w:r>
      <w:r>
        <w:t xml:space="preserve">Cisco </w:t>
      </w:r>
      <w:r w:rsidR="002520E3">
        <w:t>Cybersecurity</w:t>
      </w:r>
      <w:r w:rsidR="00D5413C">
        <w:t xml:space="preserve"> |</w:t>
      </w:r>
      <w:r w:rsidR="00D5413C" w:rsidRPr="00D5413C">
        <w:t xml:space="preserve"> </w:t>
      </w:r>
      <w:r w:rsidR="00845A9C">
        <w:t>10</w:t>
      </w:r>
      <w:r w:rsidR="002520E3">
        <w:t>/</w:t>
      </w:r>
      <w:r w:rsidR="007A2DA4">
        <w:t>30</w:t>
      </w:r>
      <w:r>
        <w:t>/202</w:t>
      </w:r>
      <w:r w:rsidR="002520E3">
        <w:t>2</w:t>
      </w:r>
      <w:r w:rsidR="003422FF">
        <w:br w:type="page"/>
      </w:r>
    </w:p>
    <w:bookmarkEnd w:id="0"/>
    <w:bookmarkEnd w:id="1"/>
    <w:bookmarkEnd w:id="2"/>
    <w:bookmarkEnd w:id="3"/>
    <w:bookmarkEnd w:id="4"/>
    <w:p w14:paraId="70C7705E" w14:textId="40549325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Purpose</w:t>
      </w:r>
    </w:p>
    <w:p w14:paraId="480F827C" w14:textId="72BF75E2" w:rsidR="00464C59" w:rsidRPr="00B7713E" w:rsidRDefault="00BE787F" w:rsidP="00464C5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purpose of this </w:t>
      </w:r>
      <w:r w:rsidR="00B77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 is to</w:t>
      </w:r>
      <w:r w:rsidR="002821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update the </w:t>
      </w:r>
      <w:r w:rsidR="00E81F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PAN-OS </w:t>
      </w:r>
      <w:r w:rsidR="002821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licensing on your Palo Alto Firewall</w:t>
      </w:r>
      <w:r w:rsidR="007328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the latest version for optimal security.</w:t>
      </w:r>
    </w:p>
    <w:p w14:paraId="5093BDDD" w14:textId="6948D989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Background Information on lab concepts</w:t>
      </w:r>
    </w:p>
    <w:p w14:paraId="0195DAC6" w14:textId="7A729CF4" w:rsidR="00B6317C" w:rsidRDefault="00B6317C" w:rsidP="00235D9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6D74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PAN-OS or Palo Alto Network Operating System</w:t>
      </w:r>
      <w:r w:rsidR="00380E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="006D74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r w:rsidR="00561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operating system based on Linux which provides a secure, enterprise grade environment</w:t>
      </w:r>
      <w:r w:rsidR="00693B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that allows Palo Alto network security </w:t>
      </w:r>
      <w:r w:rsidR="00DC75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capabilities to be executed. </w:t>
      </w:r>
      <w:r w:rsidR="006D74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newest PAN-OS version is 10.2 which collects, </w:t>
      </w:r>
      <w:proofErr w:type="gramStart"/>
      <w:r w:rsidR="006D74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analyzes</w:t>
      </w:r>
      <w:proofErr w:type="gramEnd"/>
      <w:r w:rsidR="006D74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interprets potential threats in real time. This </w:t>
      </w:r>
      <w:r w:rsidR="00BC36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version provides six times faster prevention and 48% more evasive threat detection than before.</w:t>
      </w:r>
    </w:p>
    <w:p w14:paraId="2A14B4E7" w14:textId="7AF9B8FC" w:rsidR="00330DFD" w:rsidRDefault="00235D90" w:rsidP="00D747B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Retrieving a license for a Palo Alto firewall is a crucial step to being able</w:t>
      </w:r>
      <w:r w:rsidR="007B20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download PAN-OS software images</w:t>
      </w:r>
      <w:r w:rsidR="002A4D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directly from the update server.</w:t>
      </w:r>
      <w:r w:rsidR="002E1A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obtain these licenses, you </w:t>
      </w:r>
      <w:r w:rsidR="000346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buy them from the Palo Alto website.</w:t>
      </w:r>
      <w:r w:rsidR="00FF09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address of the update server is updates.palo</w:t>
      </w:r>
      <w:r w:rsidR="00031E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altonetworks.com, so when you are trying to activate or fetch a license, you must set that as the update server. There are </w:t>
      </w:r>
      <w:proofErr w:type="gramStart"/>
      <w:r w:rsidR="00031E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various different</w:t>
      </w:r>
      <w:proofErr w:type="gramEnd"/>
      <w:r w:rsidR="00031E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licenses you can buy such as</w:t>
      </w:r>
      <w:r w:rsidR="00CB0A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0A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GlobalProtect</w:t>
      </w:r>
      <w:proofErr w:type="spellEnd"/>
      <w:r w:rsidR="00CB0A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Device Dictionary, and </w:t>
      </w:r>
      <w:proofErr w:type="spellStart"/>
      <w:r w:rsidR="00CB0A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WildFire</w:t>
      </w:r>
      <w:proofErr w:type="spellEnd"/>
      <w:r w:rsidR="002B5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each have different functions and features.</w:t>
      </w:r>
    </w:p>
    <w:p w14:paraId="59D88F9A" w14:textId="41B1A297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Lab Summary</w:t>
      </w:r>
    </w:p>
    <w:p w14:paraId="3B73E5E5" w14:textId="3FE797C7" w:rsidR="006F3FF0" w:rsidRDefault="00007333" w:rsidP="00E613C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I used a</w:t>
      </w:r>
      <w:r w:rsidR="008F7D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Palo Alto PA220 firewall</w:t>
      </w:r>
      <w:r w:rsidR="001827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1C4C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 ethernet cables</w:t>
      </w:r>
      <w:r w:rsidR="001827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="008F44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connect the firewall to internet and jumper the </w:t>
      </w:r>
      <w:r w:rsidR="00E51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management port to LAN.</w:t>
      </w:r>
      <w:r w:rsidR="002F3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1B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After accessing the web GUI, </w:t>
      </w:r>
      <w:r w:rsidR="00DE3E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retrieved </w:t>
      </w:r>
      <w:r w:rsidR="006954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license and </w:t>
      </w:r>
      <w:r w:rsidR="001831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performed </w:t>
      </w:r>
      <w:r w:rsidR="001F10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software updates.</w:t>
      </w:r>
      <w:r w:rsidR="002B5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 used three different licenses in this lab, </w:t>
      </w:r>
      <w:r w:rsidR="003D50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which include </w:t>
      </w:r>
      <w:proofErr w:type="spellStart"/>
      <w:r w:rsidR="003D50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GlobalProtect</w:t>
      </w:r>
      <w:proofErr w:type="spellEnd"/>
      <w:r w:rsidR="003D50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(Clientless VPN &amp; Data File), Device Dictionary, and </w:t>
      </w:r>
      <w:proofErr w:type="spellStart"/>
      <w:r w:rsidR="003D50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WildFire</w:t>
      </w:r>
      <w:proofErr w:type="spellEnd"/>
      <w:r w:rsidR="003D50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D7D1308" w14:textId="21FEC1EC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 Diagram</w:t>
      </w:r>
    </w:p>
    <w:p w14:paraId="16519D75" w14:textId="04F9D26C" w:rsidR="00220D30" w:rsidRDefault="00DF4532" w:rsidP="00220D30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ab/>
      </w:r>
      <w:r w:rsidR="00745556">
        <w:rPr>
          <w:rFonts w:ascii="Calibri" w:eastAsia="Calibri" w:hAnsi="Calibri" w:cs="Arial"/>
        </w:rPr>
        <w:tab/>
      </w:r>
      <w:r w:rsidR="0003680D">
        <w:rPr>
          <w:noProof/>
        </w:rPr>
        <w:drawing>
          <wp:inline distT="0" distB="0" distL="0" distR="0" wp14:anchorId="4ACE9CDB" wp14:editId="30EE1F60">
            <wp:extent cx="4593265" cy="18915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194" cy="189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2219" w14:textId="77777777" w:rsidR="009F4EB2" w:rsidRDefault="009F4EB2" w:rsidP="00220D30">
      <w:pPr>
        <w:rPr>
          <w:rFonts w:ascii="Calibri" w:eastAsia="Calibri" w:hAnsi="Calibri" w:cs="Arial"/>
        </w:rPr>
      </w:pPr>
    </w:p>
    <w:p w14:paraId="1547E3AF" w14:textId="77777777" w:rsidR="009F4EB2" w:rsidRDefault="009F4EB2" w:rsidP="00220D30">
      <w:pPr>
        <w:rPr>
          <w:rFonts w:ascii="Calibri" w:eastAsia="Calibri" w:hAnsi="Calibri" w:cs="Arial"/>
        </w:rPr>
      </w:pPr>
    </w:p>
    <w:p w14:paraId="672F1873" w14:textId="77777777" w:rsidR="009F4EB2" w:rsidRDefault="009F4EB2" w:rsidP="00220D30">
      <w:pPr>
        <w:rPr>
          <w:rFonts w:ascii="Calibri" w:eastAsia="Calibri" w:hAnsi="Calibri" w:cs="Arial"/>
        </w:rPr>
      </w:pPr>
    </w:p>
    <w:p w14:paraId="638168C8" w14:textId="01F67690" w:rsidR="009F1042" w:rsidRPr="008231E5" w:rsidRDefault="009F4EB2" w:rsidP="00220D30">
      <w:pPr>
        <w:rPr>
          <w:rFonts w:ascii="Calibri" w:eastAsia="Calibri" w:hAnsi="Calibri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B39C49" wp14:editId="18D97FBE">
                <wp:simplePos x="0" y="0"/>
                <wp:positionH relativeFrom="column">
                  <wp:posOffset>2343185</wp:posOffset>
                </wp:positionH>
                <wp:positionV relativeFrom="paragraph">
                  <wp:posOffset>1119681</wp:posOffset>
                </wp:positionV>
                <wp:extent cx="511920" cy="509400"/>
                <wp:effectExtent l="38100" t="57150" r="40640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192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E6FF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83.8pt;margin-top:87.45pt;width:41.7pt;height:4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">
                <v:imagedata r:id="rId11" o:title=""/>
              </v:shape>
            </w:pict>
          </mc:Fallback>
        </mc:AlternateContent>
      </w:r>
      <w:r w:rsidR="00BF7420">
        <w:rPr>
          <w:noProof/>
        </w:rPr>
        <w:drawing>
          <wp:inline distT="0" distB="0" distL="0" distR="0" wp14:anchorId="44D4D780" wp14:editId="6FB43A2C">
            <wp:extent cx="5486400" cy="1976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65F9" w14:textId="4849CEFD" w:rsidR="00220D30" w:rsidRDefault="0097632E" w:rsidP="00BA3FDA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24"/>
          <w:szCs w:val="24"/>
        </w:rPr>
      </w:pPr>
      <w:r w:rsidRPr="0009512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Procedure</w:t>
      </w:r>
      <w:r w:rsidR="00220D30" w:rsidRPr="00095125">
        <w:rPr>
          <w:rFonts w:ascii="Courier New" w:eastAsia="Courier New" w:hAnsi="Courier New" w:cs="Courier New"/>
          <w:b/>
          <w:bCs/>
          <w:color w:val="000000" w:themeColor="text1"/>
          <w:sz w:val="24"/>
          <w:szCs w:val="24"/>
        </w:rPr>
        <w:t xml:space="preserve">  </w:t>
      </w:r>
    </w:p>
    <w:p w14:paraId="52969B66" w14:textId="0CC00B0A" w:rsidR="00095125" w:rsidRDefault="006845BD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First 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License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menu, and under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Devices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Licenses.</w:t>
      </w:r>
    </w:p>
    <w:p w14:paraId="3E743E8C" w14:textId="1A00A011" w:rsidR="009A3AF5" w:rsidRDefault="009A3AF5" w:rsidP="009A3AF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2817CF" wp14:editId="2E1782F1">
            <wp:extent cx="2977508" cy="29912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49" cy="299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6673" w14:textId="3A48EA2C" w:rsidR="007D4FEE" w:rsidRDefault="009A3AF5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You may get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error when attempting to receive license keys, </w:t>
      </w:r>
      <w:r w:rsidR="001317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which case is most likely a DNS server issue.</w:t>
      </w:r>
    </w:p>
    <w:p w14:paraId="1A4C6B22" w14:textId="11DF3D38" w:rsidR="001317A0" w:rsidRDefault="001317A0" w:rsidP="001317A0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5737B3" wp14:editId="199F6ADD">
            <wp:extent cx="3069265" cy="13996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60" cy="140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E360" w14:textId="0F706B27" w:rsidR="007D4FEE" w:rsidRDefault="00212FE6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fix this, go 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Device&gt;Setup&gt;Services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view the DNS service options. Select the gear icon in the top right to perform edits</w:t>
      </w:r>
    </w:p>
    <w:p w14:paraId="66CB7CD9" w14:textId="5F465298" w:rsidR="00212FE6" w:rsidRDefault="00212FE6" w:rsidP="00212FE6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B3112" wp14:editId="535F72B2">
            <wp:extent cx="3863163" cy="1814882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26" cy="181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E403" w14:textId="4D5A49CB" w:rsidR="007D4FEE" w:rsidRDefault="000B6686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 the Primary DNS Server</w:t>
      </w:r>
      <w:r w:rsidR="00BE4B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Secondary DNS Server to one that works. I</w:t>
      </w:r>
      <w:r w:rsidR="00522A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working DNS is the Google Public DNS, which has a primary address of 8.8.8.8 and a secondary address of 8.8.4.4.</w:t>
      </w:r>
    </w:p>
    <w:p w14:paraId="1BCDC9D7" w14:textId="5F61D420" w:rsidR="003B7543" w:rsidRDefault="003B7543" w:rsidP="003B754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50A379" wp14:editId="44A0AAB8">
            <wp:extent cx="4278702" cy="242657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54" cy="243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B7D2" w14:textId="53B2588E" w:rsidR="007D4FEE" w:rsidRDefault="00DF23EA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 attempting to retrieve license data again, they appeared.</w:t>
      </w:r>
    </w:p>
    <w:p w14:paraId="7BFC2808" w14:textId="7E7AC70D" w:rsidR="00DF23EA" w:rsidRDefault="00DF23EA" w:rsidP="00DF23EA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E4A6288" wp14:editId="3B21C460">
            <wp:extent cx="4278630" cy="2064538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73" cy="207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2E8C" w14:textId="79DCADEA" w:rsidR="007D4FEE" w:rsidRDefault="00870355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Dynamic Updates are above. </w:t>
      </w:r>
      <w:r w:rsidR="007B54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Download and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install the most recent version in each </w:t>
      </w:r>
      <w:r w:rsidR="007B54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category.</w:t>
      </w:r>
    </w:p>
    <w:p w14:paraId="2208EC9C" w14:textId="7AA62CFE" w:rsidR="007B540F" w:rsidRDefault="007B540F" w:rsidP="007B540F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E7ACB" wp14:editId="48E94ABB">
            <wp:extent cx="4261449" cy="2056248"/>
            <wp:effectExtent l="0" t="0" r="635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36" cy="205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1AA5" w14:textId="2F577D41" w:rsidR="007D4FEE" w:rsidRDefault="00CA0D42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When downloading a dynamic </w:t>
      </w:r>
      <w:r w:rsidR="00AF27A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it should look something like this. </w:t>
      </w:r>
      <w:r w:rsidR="00AF27A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is an example of downloading</w:t>
      </w:r>
      <w:r w:rsidR="00416F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new version of </w:t>
      </w:r>
      <w:proofErr w:type="spellStart"/>
      <w:r w:rsidR="00416F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GlobalProtect</w:t>
      </w:r>
      <w:proofErr w:type="spellEnd"/>
      <w:r w:rsidR="00416F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Clientless VPN.</w:t>
      </w:r>
    </w:p>
    <w:p w14:paraId="4A6CE973" w14:textId="4DF01605" w:rsidR="003A263A" w:rsidRDefault="003A263A" w:rsidP="003A263A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1E131E" wp14:editId="3CF77287">
            <wp:extent cx="4272778" cy="20617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02" cy="20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5998" w14:textId="624740BD" w:rsidR="007D4FEE" w:rsidRDefault="003724F6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Download and install all dynamic updates. It should look like this after.</w:t>
      </w:r>
    </w:p>
    <w:p w14:paraId="628B71F8" w14:textId="6DC3B281" w:rsidR="003724F6" w:rsidRDefault="003724F6" w:rsidP="003724F6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ACCD22" wp14:editId="3AE377CE">
            <wp:extent cx="4272280" cy="152546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94" cy="153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8D60" w14:textId="30D7D607" w:rsidR="007D4FEE" w:rsidRDefault="00C264DA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</w:t>
      </w:r>
      <w:r w:rsidRPr="005534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Device&gt;</w:t>
      </w:r>
      <w:r w:rsidR="0055348D" w:rsidRPr="005534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Software</w:t>
      </w:r>
      <w:r w:rsidR="0055348D" w:rsidRPr="005534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34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section, c</w:t>
      </w:r>
      <w:r w:rsidRPr="005534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lick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Check Now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button to refresh the software version list.</w:t>
      </w:r>
      <w:r w:rsidR="007E54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All OS versions should appear.</w:t>
      </w:r>
    </w:p>
    <w:p w14:paraId="633A9219" w14:textId="6E2EDE3B" w:rsidR="007E543A" w:rsidRDefault="007E543A" w:rsidP="007E543A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4AAAAB" wp14:editId="77B1CACD">
            <wp:extent cx="4252823" cy="1978251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72" cy="198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0891" w14:textId="0154ACF3" w:rsidR="007D4FEE" w:rsidRDefault="00152256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You will have </w:t>
      </w:r>
      <w:r w:rsidR="00F86E9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download the newest version for each version segment. Since the version after</w:t>
      </w:r>
      <w:r w:rsidR="00785E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factory reset was 10.1.5, we downloaded 10.1.7 before downloading the 10.2.1 segment.</w:t>
      </w:r>
    </w:p>
    <w:p w14:paraId="287B99AE" w14:textId="79F5A09C" w:rsidR="00D60567" w:rsidRDefault="00D60567" w:rsidP="00D60567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51233A" wp14:editId="01669C5D">
            <wp:extent cx="4313208" cy="2297882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66" cy="230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82E3" w14:textId="23DF8299" w:rsidR="007D4FEE" w:rsidRDefault="00ED77DE" w:rsidP="007D4F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each update, you must install an update.</w:t>
      </w:r>
      <w:r w:rsidR="00C43A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Below is the installation status for installing the 10.1.7 version.</w:t>
      </w:r>
    </w:p>
    <w:p w14:paraId="50A1FDC0" w14:textId="448EE9BB" w:rsidR="00C43A57" w:rsidRDefault="00C43A57" w:rsidP="00C43A57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3A97EF" wp14:editId="3AFC67DD">
            <wp:extent cx="4312920" cy="2303219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12" cy="230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FF20" w14:textId="558B03B5" w:rsidR="001E1080" w:rsidRDefault="00D506BB" w:rsidP="001E1080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You must perform a reboot between each OS version installation. This will take about 10-15 minutes.</w:t>
      </w:r>
    </w:p>
    <w:p w14:paraId="511A18AF" w14:textId="162C6993" w:rsidR="001E1080" w:rsidRDefault="001E1080" w:rsidP="001E1080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F1B71" wp14:editId="095559E0">
            <wp:extent cx="4114800" cy="177320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06" cy="177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9582" w14:textId="0EBCED77" w:rsidR="001E1080" w:rsidRDefault="0069077E" w:rsidP="001E1080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Repeat this process for 10.2.1 and 10.2.2 to get the</w:t>
      </w:r>
      <w:r w:rsidR="006600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most recent version. In the image below, the most recent version has been installed.</w:t>
      </w:r>
    </w:p>
    <w:p w14:paraId="2FC71190" w14:textId="0DB991D3" w:rsidR="001D7F98" w:rsidRDefault="006600CA" w:rsidP="00EA42E1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D12DA3" wp14:editId="3A504E00">
            <wp:extent cx="4114800" cy="137207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38" cy="13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0FEA" w14:textId="77777777" w:rsidR="00EA42E1" w:rsidRPr="00EA42E1" w:rsidRDefault="00EA42E1" w:rsidP="00EA42E1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EE8FB1" w14:textId="7C49A189" w:rsidR="00220D30" w:rsidRDefault="00220D30" w:rsidP="00DF453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Problems</w:t>
      </w:r>
    </w:p>
    <w:p w14:paraId="3ECF7195" w14:textId="34E3072A" w:rsidR="007D4FEE" w:rsidRDefault="007D4FEE" w:rsidP="00E613C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problem I faced during this lab was </w:t>
      </w:r>
      <w:r w:rsidR="00704F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reaching the server. When attempting to </w:t>
      </w:r>
      <w:r w:rsidR="00503B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fetch licenses, </w:t>
      </w:r>
      <w:r w:rsidR="009B6F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got an error message saying, “</w:t>
      </w:r>
      <w:r w:rsidR="00805A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Failed to fetch license. Failed to get license info. Please try again later,” preventing me from </w:t>
      </w:r>
      <w:r w:rsidR="009870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fetching the licenses I needed to update the software. </w:t>
      </w:r>
    </w:p>
    <w:p w14:paraId="0496B173" w14:textId="7283D7D9" w:rsidR="0098706C" w:rsidRDefault="00E20F22" w:rsidP="00E613C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decided to look back at my services setup.</w:t>
      </w:r>
      <w:r w:rsidR="00613A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Looking at it, I noticed that </w:t>
      </w:r>
      <w:r w:rsidR="00166E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my DNS wasn’t set. I tried setting </w:t>
      </w:r>
      <w:r w:rsidR="00291C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primary DNS as 4.4.4.4 but that didn’t work, so I looked up other </w:t>
      </w:r>
      <w:r w:rsidR="00931C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DNS public resolvers and found the Google one, which was 8.8.8.8</w:t>
      </w:r>
      <w:r w:rsidR="007260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the primary DNS and 8.8.4.4 as the secondary.</w:t>
      </w:r>
      <w:r w:rsidR="007751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After making these changes, I tried </w:t>
      </w:r>
      <w:r w:rsidR="006A1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fetch licenses and it worked.</w:t>
      </w:r>
      <w:r w:rsidR="00613A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A07860E" w14:textId="77777777" w:rsidR="00E81F22" w:rsidRDefault="00E81F22" w:rsidP="00DF4532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0C3117" w14:textId="20B5659A" w:rsidR="00220D30" w:rsidRDefault="00220D30" w:rsidP="00DF453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78163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Conclusion</w:t>
      </w:r>
    </w:p>
    <w:p w14:paraId="116795E1" w14:textId="35CA5FA1" w:rsidR="002C5F7D" w:rsidRDefault="00574DBA" w:rsidP="00464C5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PAN-OS is an operating system based on Linux which provides a secure, enterprise grade environment that allows Palo Alto network security capabilities to be executed. </w:t>
      </w:r>
      <w:proofErr w:type="gramStart"/>
      <w:r w:rsidR="00D128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order to</w:t>
      </w:r>
      <w:proofErr w:type="gramEnd"/>
      <w:r w:rsidR="00D128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download PAN-OS software images directly from the update server, you must purchase a license</w:t>
      </w:r>
      <w:r w:rsidR="00D816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the Palo Alto website. While retrieving licenses and updating the software, you </w:t>
      </w:r>
      <w:r w:rsidR="001847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will have to go through the whole installation process, which includes rebooting your device after each </w:t>
      </w:r>
      <w:r w:rsidR="00F91B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update. Although I was having problems fetching </w:t>
      </w:r>
      <w:r w:rsidR="00F07D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licenses, I was able to eventually figure out how to </w:t>
      </w:r>
      <w:r w:rsidR="00FF52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successfully obtain them, </w:t>
      </w:r>
      <w:r w:rsidR="00FF52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which included setting a primary and secondary DNS server. Through this lab I learned how to fetch a lice</w:t>
      </w:r>
      <w:r w:rsidR="00DE44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nse and update the PAN-OS software manually, as well as learning the different features of the licenses I utilized.</w:t>
      </w:r>
      <w:r w:rsidR="00F07D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BC4458D" w14:textId="6CCE5FF4" w:rsidR="00220D30" w:rsidRDefault="00220D30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BE95FE5" w14:textId="2310B287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29DB2D1" w14:textId="06E1EA99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23F1ADED" w14:textId="09AA155F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D02A0CC" w14:textId="48DF904B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3AF7373" w14:textId="3CECD353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473FB1B" w14:textId="5075207C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86C218B" w14:textId="274FABF0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683D2E1" w14:textId="7A3DE085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DB45E7" w14:textId="211584DD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196D2DF" w14:textId="2224A4E2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72D62CD8" w14:textId="1D8343E5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FD0718C" w14:textId="0AA0DB09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7FF8D35" w14:textId="01D91927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0A69A0E" w14:textId="1270B700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929300C" w14:textId="0C24F3CB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0A95799" w14:textId="64DA6641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2991AC6C" w14:textId="1A009A9D" w:rsidR="00EA42E1" w:rsidRDefault="00EA42E1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24383E32" w14:textId="77777777" w:rsidR="007C3F46" w:rsidRDefault="007C3F46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57690C9" w14:textId="709D39B8" w:rsidR="00EA42E1" w:rsidRDefault="00EA42E1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ABC4BB7" w14:textId="04B19FB3" w:rsidR="00EA42E1" w:rsidRDefault="00EA42E1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2D483EF1" w14:textId="47A35DC5" w:rsidR="00EA42E1" w:rsidRDefault="00EA42E1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1512D93" w14:textId="77777777" w:rsidR="00EA42E1" w:rsidRDefault="00EA42E1" w:rsidP="00220D30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1F3B35C" w14:textId="77777777" w:rsidR="002C5F7D" w:rsidRPr="00EA42E1" w:rsidRDefault="00EA42E1" w:rsidP="00EA42E1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78163DC">
        <w:rPr>
          <w:rFonts w:ascii="Times New Roman" w:eastAsia="Times New Roman" w:hAnsi="Times New Roman" w:cs="Times New Roman"/>
          <w:b/>
          <w:bCs/>
          <w:color w:val="000000" w:themeColor="text1"/>
        </w:rPr>
        <w:t>Teacher Signoff Page of Lab Completed</w:t>
      </w:r>
    </w:p>
    <w:p w14:paraId="278328E0" w14:textId="77777777" w:rsidR="002C5F7D" w:rsidRDefault="002C5F7D" w:rsidP="00220D30">
      <w:pPr>
        <w:spacing w:line="257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7139446" w14:textId="77777777" w:rsidR="00232BC0" w:rsidRPr="003D5006" w:rsidRDefault="00220D30" w:rsidP="00232BC0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3D5006"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 </w:t>
      </w:r>
      <w:r w:rsidR="00232BC0" w:rsidRPr="003D5006">
        <w:rPr>
          <w:rFonts w:ascii="Times New Roman" w:hAnsi="Times New Roman" w:cs="Times New Roman"/>
          <w:color w:val="auto"/>
          <w:sz w:val="36"/>
          <w:szCs w:val="36"/>
        </w:rPr>
        <w:t>The stamp below recognizes that</w:t>
      </w:r>
    </w:p>
    <w:p w14:paraId="352C1294" w14:textId="77777777" w:rsidR="00232BC0" w:rsidRPr="003D5006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52"/>
          <w:szCs w:val="52"/>
          <w:u w:val="single"/>
        </w:rPr>
      </w:pPr>
      <w:r w:rsidRPr="003D5006">
        <w:rPr>
          <w:rFonts w:ascii="Times New Roman" w:hAnsi="Times New Roman" w:cs="Times New Roman"/>
          <w:color w:val="auto"/>
          <w:sz w:val="52"/>
          <w:szCs w:val="52"/>
          <w:u w:val="single"/>
        </w:rPr>
        <w:t>Evan Choi</w:t>
      </w:r>
    </w:p>
    <w:p w14:paraId="76D186BD" w14:textId="77777777" w:rsidR="00232BC0" w:rsidRPr="003D5006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3D5006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r w:rsidRPr="003D5006">
        <w:rPr>
          <w:rFonts w:ascii="Times New Roman" w:hAnsi="Times New Roman" w:cs="Times New Roman"/>
          <w:color w:val="auto"/>
          <w:sz w:val="36"/>
          <w:szCs w:val="36"/>
        </w:rPr>
        <w:t>has completed</w:t>
      </w:r>
    </w:p>
    <w:p w14:paraId="5F2AEBBB" w14:textId="77777777" w:rsidR="00232BC0" w:rsidRPr="003D5006" w:rsidRDefault="00232BC0" w:rsidP="00232BC0">
      <w:pPr>
        <w:tabs>
          <w:tab w:val="left" w:pos="2770"/>
        </w:tabs>
        <w:jc w:val="center"/>
        <w:rPr>
          <w:color w:val="auto"/>
        </w:rPr>
      </w:pPr>
    </w:p>
    <w:p w14:paraId="0CA25481" w14:textId="499F95FD" w:rsidR="00232BC0" w:rsidRPr="003D5006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r w:rsidRPr="003D5006">
        <w:rPr>
          <w:rFonts w:ascii="Times New Roman" w:hAnsi="Times New Roman" w:cs="Times New Roman"/>
          <w:b/>
          <w:bCs/>
          <w:color w:val="auto"/>
          <w:sz w:val="56"/>
          <w:szCs w:val="56"/>
        </w:rPr>
        <w:t xml:space="preserve">Lab </w:t>
      </w:r>
      <w:r w:rsidR="003D5006">
        <w:rPr>
          <w:rFonts w:ascii="Times New Roman" w:hAnsi="Times New Roman" w:cs="Times New Roman"/>
          <w:b/>
          <w:bCs/>
          <w:color w:val="auto"/>
          <w:sz w:val="56"/>
          <w:szCs w:val="56"/>
        </w:rPr>
        <w:t>3</w:t>
      </w:r>
      <w:r w:rsidRPr="003D5006">
        <w:rPr>
          <w:rFonts w:ascii="Times New Roman" w:hAnsi="Times New Roman" w:cs="Times New Roman"/>
          <w:b/>
          <w:bCs/>
          <w:color w:val="auto"/>
          <w:sz w:val="56"/>
          <w:szCs w:val="56"/>
        </w:rPr>
        <w:t xml:space="preserve"> – </w:t>
      </w:r>
      <w:r w:rsidR="0095745D">
        <w:rPr>
          <w:rFonts w:ascii="Times New Roman" w:hAnsi="Times New Roman" w:cs="Times New Roman"/>
          <w:b/>
          <w:bCs/>
          <w:color w:val="auto"/>
          <w:sz w:val="56"/>
          <w:szCs w:val="56"/>
        </w:rPr>
        <w:t>Licensing and Software Update</w:t>
      </w:r>
    </w:p>
    <w:p w14:paraId="4A909E19" w14:textId="77777777" w:rsidR="00232BC0" w:rsidRPr="003D5006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14:paraId="290DF8A1" w14:textId="77777777" w:rsidR="00232BC0" w:rsidRPr="003D5006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r w:rsidRPr="003D5006">
        <w:rPr>
          <w:rFonts w:ascii="Times New Roman" w:hAnsi="Times New Roman" w:cs="Times New Roman"/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77A9680" wp14:editId="24EC630D">
                <wp:simplePos x="0" y="0"/>
                <wp:positionH relativeFrom="margin">
                  <wp:posOffset>908050</wp:posOffset>
                </wp:positionH>
                <wp:positionV relativeFrom="paragraph">
                  <wp:posOffset>95250</wp:posOffset>
                </wp:positionV>
                <wp:extent cx="4127500" cy="3663950"/>
                <wp:effectExtent l="38100" t="38100" r="44450" b="31750"/>
                <wp:wrapTight wrapText="bothSides">
                  <wp:wrapPolygon edited="0">
                    <wp:start x="-199" y="-225"/>
                    <wp:lineTo x="-199" y="21675"/>
                    <wp:lineTo x="21733" y="21675"/>
                    <wp:lineTo x="21733" y="-225"/>
                    <wp:lineTo x="-199" y="-225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0" cy="3663950"/>
                        </a:xfrm>
                        <a:prstGeom prst="rect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95545" id="Rectangle 2" o:spid="_x0000_s1026" style="position:absolute;margin-left:71.5pt;margin-top:7.5pt;width:325pt;height:288.5pt;z-index:-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" fillcolor="white [3201]" strokecolor="black [3213]" strokeweight="6pt">
                <w10:wrap type="tight" anchorx="margin"/>
              </v:rect>
            </w:pict>
          </mc:Fallback>
        </mc:AlternateContent>
      </w:r>
    </w:p>
    <w:p w14:paraId="18080046" w14:textId="77777777" w:rsidR="00232BC0" w:rsidRPr="003D5006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14:paraId="05FF315C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2A15452E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0D0BB661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1560515A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2B1DA052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2A9C2D3A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617EB6DA" w14:textId="77777777" w:rsidR="00404A4E" w:rsidRDefault="00404A4E" w:rsidP="00404A4E">
      <w:pPr>
        <w:tabs>
          <w:tab w:val="left" w:pos="2770"/>
        </w:tabs>
        <w:rPr>
          <w:rFonts w:ascii="Times New Roman" w:hAnsi="Times New Roman" w:cs="Times New Roman"/>
          <w:sz w:val="32"/>
          <w:szCs w:val="32"/>
        </w:rPr>
      </w:pPr>
    </w:p>
    <w:p w14:paraId="5AB187E6" w14:textId="16FFDA8F" w:rsidR="00232BC0" w:rsidRDefault="00232BC0" w:rsidP="00404A4E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A0BD32" wp14:editId="0086E7FB">
            <wp:simplePos x="0" y="0"/>
            <wp:positionH relativeFrom="column">
              <wp:posOffset>3618230</wp:posOffset>
            </wp:positionH>
            <wp:positionV relativeFrom="paragraph">
              <wp:posOffset>310515</wp:posOffset>
            </wp:positionV>
            <wp:extent cx="3317153" cy="1211222"/>
            <wp:effectExtent l="0" t="0" r="0" b="0"/>
            <wp:wrapNone/>
            <wp:docPr id="7" name="Picture 7" descr="Brand - Palo Alto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rand - Palo Alto Network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53" cy="121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925">
        <w:rPr>
          <w:rFonts w:ascii="Times New Roman" w:hAnsi="Times New Roman" w:cs="Times New Roman"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sz w:val="32"/>
          <w:szCs w:val="32"/>
        </w:rPr>
        <w:t>Adv Cisco Cybersecurity – Mr. Mason &amp; Mr. Hansen</w:t>
      </w:r>
    </w:p>
    <w:p w14:paraId="1769279A" w14:textId="01DC6848" w:rsidR="001638F6" w:rsidRPr="001253B0" w:rsidRDefault="000A0925" w:rsidP="001253B0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232BC0">
        <w:rPr>
          <w:rFonts w:ascii="Times New Roman" w:hAnsi="Times New Roman" w:cs="Times New Roman"/>
          <w:sz w:val="32"/>
          <w:szCs w:val="32"/>
        </w:rPr>
        <w:t>Period 5</w:t>
      </w:r>
    </w:p>
    <w:sectPr w:rsidR="001638F6" w:rsidRPr="001253B0">
      <w:headerReference w:type="default" r:id="rId25"/>
      <w:footerReference w:type="default" r:id="rId26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53494" w14:textId="77777777" w:rsidR="006047E1" w:rsidRDefault="006047E1">
      <w:pPr>
        <w:spacing w:before="0" w:after="0" w:line="240" w:lineRule="auto"/>
      </w:pPr>
      <w:r>
        <w:separator/>
      </w:r>
    </w:p>
  </w:endnote>
  <w:endnote w:type="continuationSeparator" w:id="0">
    <w:p w14:paraId="1CD5947B" w14:textId="77777777" w:rsidR="006047E1" w:rsidRDefault="006047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2813C" w14:textId="6A7A4C21" w:rsidR="001638F6" w:rsidRDefault="001638F6" w:rsidP="00220D30">
    <w:pPr>
      <w:pStyle w:val="Footer"/>
      <w:ind w:right="1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1047F" w14:textId="77777777" w:rsidR="006047E1" w:rsidRDefault="006047E1">
      <w:pPr>
        <w:spacing w:before="0" w:after="0" w:line="240" w:lineRule="auto"/>
      </w:pPr>
      <w:r>
        <w:separator/>
      </w:r>
    </w:p>
  </w:footnote>
  <w:footnote w:type="continuationSeparator" w:id="0">
    <w:p w14:paraId="29520108" w14:textId="77777777" w:rsidR="006047E1" w:rsidRDefault="006047E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1B720" w14:textId="62F31415" w:rsidR="00706965" w:rsidRPr="00706965" w:rsidRDefault="00F639F1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Creating a SOHO Configuration</w:t>
    </w:r>
    <w:r w:rsidR="00706965" w:rsidRPr="00706965">
      <w:rPr>
        <w:rFonts w:ascii="Times New Roman" w:hAnsi="Times New Roman" w:cs="Times New Roman"/>
      </w:rPr>
      <w:t xml:space="preserve"> | </w:t>
    </w:r>
    <w:sdt>
      <w:sdtPr>
        <w:rPr>
          <w:rFonts w:ascii="Times New Roman" w:hAnsi="Times New Roman" w:cs="Times New Roman"/>
        </w:rPr>
        <w:id w:val="98213071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06965" w:rsidRPr="00706965">
          <w:rPr>
            <w:rFonts w:ascii="Times New Roman" w:hAnsi="Times New Roman" w:cs="Times New Roman"/>
          </w:rPr>
          <w:fldChar w:fldCharType="begin"/>
        </w:r>
        <w:r w:rsidR="00706965" w:rsidRPr="00706965">
          <w:rPr>
            <w:rFonts w:ascii="Times New Roman" w:hAnsi="Times New Roman" w:cs="Times New Roman"/>
          </w:rPr>
          <w:instrText xml:space="preserve"> PAGE   \* MERGEFORMAT </w:instrText>
        </w:r>
        <w:r w:rsidR="00706965" w:rsidRPr="00706965">
          <w:rPr>
            <w:rFonts w:ascii="Times New Roman" w:hAnsi="Times New Roman" w:cs="Times New Roman"/>
          </w:rPr>
          <w:fldChar w:fldCharType="separate"/>
        </w:r>
        <w:r w:rsidR="00706965" w:rsidRPr="00706965">
          <w:rPr>
            <w:rFonts w:ascii="Times New Roman" w:hAnsi="Times New Roman" w:cs="Times New Roman"/>
            <w:noProof/>
          </w:rPr>
          <w:t>2</w:t>
        </w:r>
        <w:r w:rsidR="00706965" w:rsidRPr="00706965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78C4A467" w14:textId="77777777" w:rsidR="00706965" w:rsidRDefault="007069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5253A21"/>
    <w:multiLevelType w:val="hybridMultilevel"/>
    <w:tmpl w:val="A0A08484"/>
    <w:lvl w:ilvl="0" w:tplc="ABB27388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5496D2F"/>
    <w:multiLevelType w:val="hybridMultilevel"/>
    <w:tmpl w:val="D3FAC7AE"/>
    <w:lvl w:ilvl="0" w:tplc="745455E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800D4D"/>
    <w:multiLevelType w:val="hybridMultilevel"/>
    <w:tmpl w:val="1A2ED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44E1D82"/>
    <w:multiLevelType w:val="hybridMultilevel"/>
    <w:tmpl w:val="DABCEB74"/>
    <w:lvl w:ilvl="0" w:tplc="4038325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5056A3"/>
    <w:multiLevelType w:val="hybridMultilevel"/>
    <w:tmpl w:val="F1FAC1E4"/>
    <w:lvl w:ilvl="0" w:tplc="4038325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D21EE8"/>
    <w:multiLevelType w:val="hybridMultilevel"/>
    <w:tmpl w:val="1C7620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43299925">
    <w:abstractNumId w:val="9"/>
  </w:num>
  <w:num w:numId="2" w16cid:durableId="788863825">
    <w:abstractNumId w:val="9"/>
  </w:num>
  <w:num w:numId="3" w16cid:durableId="211385314">
    <w:abstractNumId w:val="8"/>
  </w:num>
  <w:num w:numId="4" w16cid:durableId="508721685">
    <w:abstractNumId w:val="8"/>
  </w:num>
  <w:num w:numId="5" w16cid:durableId="1441026171">
    <w:abstractNumId w:val="9"/>
  </w:num>
  <w:num w:numId="6" w16cid:durableId="391124136">
    <w:abstractNumId w:val="8"/>
  </w:num>
  <w:num w:numId="7" w16cid:durableId="1833907120">
    <w:abstractNumId w:val="11"/>
  </w:num>
  <w:num w:numId="8" w16cid:durableId="1607344899">
    <w:abstractNumId w:val="10"/>
  </w:num>
  <w:num w:numId="9" w16cid:durableId="1313096321">
    <w:abstractNumId w:val="14"/>
  </w:num>
  <w:num w:numId="10" w16cid:durableId="1603417197">
    <w:abstractNumId w:val="12"/>
  </w:num>
  <w:num w:numId="11" w16cid:durableId="1655598293">
    <w:abstractNumId w:val="18"/>
  </w:num>
  <w:num w:numId="12" w16cid:durableId="56510918">
    <w:abstractNumId w:val="17"/>
  </w:num>
  <w:num w:numId="13" w16cid:durableId="875583592">
    <w:abstractNumId w:val="7"/>
  </w:num>
  <w:num w:numId="14" w16cid:durableId="1823544483">
    <w:abstractNumId w:val="6"/>
  </w:num>
  <w:num w:numId="15" w16cid:durableId="128910249">
    <w:abstractNumId w:val="5"/>
  </w:num>
  <w:num w:numId="16" w16cid:durableId="893544595">
    <w:abstractNumId w:val="4"/>
  </w:num>
  <w:num w:numId="17" w16cid:durableId="1510633069">
    <w:abstractNumId w:val="3"/>
  </w:num>
  <w:num w:numId="18" w16cid:durableId="348995588">
    <w:abstractNumId w:val="2"/>
  </w:num>
  <w:num w:numId="19" w16cid:durableId="1353846272">
    <w:abstractNumId w:val="1"/>
  </w:num>
  <w:num w:numId="20" w16cid:durableId="1706786043">
    <w:abstractNumId w:val="0"/>
  </w:num>
  <w:num w:numId="21" w16cid:durableId="112404354">
    <w:abstractNumId w:val="13"/>
  </w:num>
  <w:num w:numId="22" w16cid:durableId="153228548">
    <w:abstractNumId w:val="16"/>
  </w:num>
  <w:num w:numId="23" w16cid:durableId="1492405447">
    <w:abstractNumId w:val="15"/>
  </w:num>
  <w:num w:numId="24" w16cid:durableId="1508401612">
    <w:abstractNumId w:val="19"/>
  </w:num>
  <w:num w:numId="25" w16cid:durableId="193616465">
    <w:abstractNumId w:val="20"/>
  </w:num>
  <w:num w:numId="26" w16cid:durableId="19489284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30"/>
    <w:rsid w:val="0000200A"/>
    <w:rsid w:val="000034C8"/>
    <w:rsid w:val="00007333"/>
    <w:rsid w:val="00021EDB"/>
    <w:rsid w:val="00022E7B"/>
    <w:rsid w:val="00027386"/>
    <w:rsid w:val="0003110C"/>
    <w:rsid w:val="00031E64"/>
    <w:rsid w:val="000346BE"/>
    <w:rsid w:val="0003680D"/>
    <w:rsid w:val="000371AA"/>
    <w:rsid w:val="00042B60"/>
    <w:rsid w:val="0004357A"/>
    <w:rsid w:val="00043849"/>
    <w:rsid w:val="00057B98"/>
    <w:rsid w:val="00061D37"/>
    <w:rsid w:val="00062BB2"/>
    <w:rsid w:val="00063653"/>
    <w:rsid w:val="00064A48"/>
    <w:rsid w:val="000722E9"/>
    <w:rsid w:val="000748AA"/>
    <w:rsid w:val="000774C3"/>
    <w:rsid w:val="0007789C"/>
    <w:rsid w:val="0008633D"/>
    <w:rsid w:val="0008709F"/>
    <w:rsid w:val="00087D6E"/>
    <w:rsid w:val="00095125"/>
    <w:rsid w:val="00095157"/>
    <w:rsid w:val="000A07D3"/>
    <w:rsid w:val="000A0925"/>
    <w:rsid w:val="000B0D32"/>
    <w:rsid w:val="000B6686"/>
    <w:rsid w:val="000B71C3"/>
    <w:rsid w:val="000C64B0"/>
    <w:rsid w:val="000D1D06"/>
    <w:rsid w:val="000D779F"/>
    <w:rsid w:val="000E5D43"/>
    <w:rsid w:val="000E6CE6"/>
    <w:rsid w:val="00106BD2"/>
    <w:rsid w:val="001126AB"/>
    <w:rsid w:val="00117914"/>
    <w:rsid w:val="001253B0"/>
    <w:rsid w:val="00126EAD"/>
    <w:rsid w:val="00130250"/>
    <w:rsid w:val="001317A0"/>
    <w:rsid w:val="00132DEE"/>
    <w:rsid w:val="00133372"/>
    <w:rsid w:val="00143F3F"/>
    <w:rsid w:val="00152256"/>
    <w:rsid w:val="00157D0D"/>
    <w:rsid w:val="001638F6"/>
    <w:rsid w:val="00166EBF"/>
    <w:rsid w:val="001746C8"/>
    <w:rsid w:val="001821CF"/>
    <w:rsid w:val="0018278A"/>
    <w:rsid w:val="0018315D"/>
    <w:rsid w:val="001847C1"/>
    <w:rsid w:val="001916B2"/>
    <w:rsid w:val="0019696C"/>
    <w:rsid w:val="001A2000"/>
    <w:rsid w:val="001C1728"/>
    <w:rsid w:val="001C2794"/>
    <w:rsid w:val="001C4CB4"/>
    <w:rsid w:val="001D0E52"/>
    <w:rsid w:val="001D5F16"/>
    <w:rsid w:val="001D7F98"/>
    <w:rsid w:val="001E1080"/>
    <w:rsid w:val="001E530A"/>
    <w:rsid w:val="001E60A3"/>
    <w:rsid w:val="001E795C"/>
    <w:rsid w:val="001F1074"/>
    <w:rsid w:val="00212FE6"/>
    <w:rsid w:val="00220D30"/>
    <w:rsid w:val="00223F1E"/>
    <w:rsid w:val="002325BA"/>
    <w:rsid w:val="00232BC0"/>
    <w:rsid w:val="00233FF3"/>
    <w:rsid w:val="00235D90"/>
    <w:rsid w:val="002520E3"/>
    <w:rsid w:val="00254705"/>
    <w:rsid w:val="0025577E"/>
    <w:rsid w:val="00261C32"/>
    <w:rsid w:val="0027046A"/>
    <w:rsid w:val="0027274C"/>
    <w:rsid w:val="00274057"/>
    <w:rsid w:val="00277EDA"/>
    <w:rsid w:val="00280E1F"/>
    <w:rsid w:val="00282170"/>
    <w:rsid w:val="00291C7E"/>
    <w:rsid w:val="00294747"/>
    <w:rsid w:val="00297253"/>
    <w:rsid w:val="002A25AB"/>
    <w:rsid w:val="002A4D8C"/>
    <w:rsid w:val="002B52B5"/>
    <w:rsid w:val="002C1CAD"/>
    <w:rsid w:val="002C28DA"/>
    <w:rsid w:val="002C4F70"/>
    <w:rsid w:val="002C5F7D"/>
    <w:rsid w:val="002D2AF2"/>
    <w:rsid w:val="002E1A67"/>
    <w:rsid w:val="002E34A1"/>
    <w:rsid w:val="002E4C69"/>
    <w:rsid w:val="002E4E94"/>
    <w:rsid w:val="002F1457"/>
    <w:rsid w:val="002F21AF"/>
    <w:rsid w:val="002F3827"/>
    <w:rsid w:val="002F5827"/>
    <w:rsid w:val="00301E5A"/>
    <w:rsid w:val="00305F69"/>
    <w:rsid w:val="003201B6"/>
    <w:rsid w:val="003209D6"/>
    <w:rsid w:val="003228FF"/>
    <w:rsid w:val="00323379"/>
    <w:rsid w:val="00324E8D"/>
    <w:rsid w:val="003307FA"/>
    <w:rsid w:val="00330DFD"/>
    <w:rsid w:val="00334A73"/>
    <w:rsid w:val="00337980"/>
    <w:rsid w:val="003422FF"/>
    <w:rsid w:val="00342F0D"/>
    <w:rsid w:val="00350F53"/>
    <w:rsid w:val="0035693A"/>
    <w:rsid w:val="00356C62"/>
    <w:rsid w:val="003724F6"/>
    <w:rsid w:val="00375E90"/>
    <w:rsid w:val="00377D87"/>
    <w:rsid w:val="00380E30"/>
    <w:rsid w:val="0039035D"/>
    <w:rsid w:val="00393B3D"/>
    <w:rsid w:val="003962AF"/>
    <w:rsid w:val="003A23AE"/>
    <w:rsid w:val="003A263A"/>
    <w:rsid w:val="003B7543"/>
    <w:rsid w:val="003C2CC7"/>
    <w:rsid w:val="003D4153"/>
    <w:rsid w:val="003D5006"/>
    <w:rsid w:val="003E7592"/>
    <w:rsid w:val="003F2F26"/>
    <w:rsid w:val="0040330C"/>
    <w:rsid w:val="00404A4E"/>
    <w:rsid w:val="00412DAF"/>
    <w:rsid w:val="00416F11"/>
    <w:rsid w:val="004376AE"/>
    <w:rsid w:val="00464C59"/>
    <w:rsid w:val="00466FB5"/>
    <w:rsid w:val="0047083E"/>
    <w:rsid w:val="00470CE0"/>
    <w:rsid w:val="0047130F"/>
    <w:rsid w:val="0047185E"/>
    <w:rsid w:val="004860DA"/>
    <w:rsid w:val="00493CA1"/>
    <w:rsid w:val="004952C4"/>
    <w:rsid w:val="004958F1"/>
    <w:rsid w:val="004A3615"/>
    <w:rsid w:val="004B365D"/>
    <w:rsid w:val="004E374A"/>
    <w:rsid w:val="004F3345"/>
    <w:rsid w:val="00503B0B"/>
    <w:rsid w:val="0050794D"/>
    <w:rsid w:val="00517A1D"/>
    <w:rsid w:val="00522A28"/>
    <w:rsid w:val="00527FA0"/>
    <w:rsid w:val="00530A19"/>
    <w:rsid w:val="00542261"/>
    <w:rsid w:val="00544472"/>
    <w:rsid w:val="0054491E"/>
    <w:rsid w:val="0055348D"/>
    <w:rsid w:val="005611E2"/>
    <w:rsid w:val="00561B85"/>
    <w:rsid w:val="00564447"/>
    <w:rsid w:val="0057321C"/>
    <w:rsid w:val="00574DBA"/>
    <w:rsid w:val="00584C7D"/>
    <w:rsid w:val="005877C4"/>
    <w:rsid w:val="00590F4B"/>
    <w:rsid w:val="00595429"/>
    <w:rsid w:val="005966CD"/>
    <w:rsid w:val="00597834"/>
    <w:rsid w:val="005A1C5A"/>
    <w:rsid w:val="005B519C"/>
    <w:rsid w:val="005B66C4"/>
    <w:rsid w:val="005B6988"/>
    <w:rsid w:val="005C7759"/>
    <w:rsid w:val="005D4ECA"/>
    <w:rsid w:val="005F18FA"/>
    <w:rsid w:val="006047E1"/>
    <w:rsid w:val="0061051A"/>
    <w:rsid w:val="00613AD7"/>
    <w:rsid w:val="00614589"/>
    <w:rsid w:val="00616D5D"/>
    <w:rsid w:val="00623725"/>
    <w:rsid w:val="00633648"/>
    <w:rsid w:val="00654929"/>
    <w:rsid w:val="006600CA"/>
    <w:rsid w:val="00676F0B"/>
    <w:rsid w:val="006845BD"/>
    <w:rsid w:val="00686A08"/>
    <w:rsid w:val="0069077E"/>
    <w:rsid w:val="00690EFD"/>
    <w:rsid w:val="00693B19"/>
    <w:rsid w:val="006950B4"/>
    <w:rsid w:val="006954D3"/>
    <w:rsid w:val="00697855"/>
    <w:rsid w:val="006A1619"/>
    <w:rsid w:val="006A1A1B"/>
    <w:rsid w:val="006A5B75"/>
    <w:rsid w:val="006A5E0F"/>
    <w:rsid w:val="006C05E9"/>
    <w:rsid w:val="006C2F16"/>
    <w:rsid w:val="006C4E06"/>
    <w:rsid w:val="006C7AFA"/>
    <w:rsid w:val="006D1719"/>
    <w:rsid w:val="006D7453"/>
    <w:rsid w:val="006E1F86"/>
    <w:rsid w:val="006E26E6"/>
    <w:rsid w:val="006E41EF"/>
    <w:rsid w:val="006E4E43"/>
    <w:rsid w:val="006F3FF0"/>
    <w:rsid w:val="007021DE"/>
    <w:rsid w:val="00704FF6"/>
    <w:rsid w:val="00705A45"/>
    <w:rsid w:val="00706965"/>
    <w:rsid w:val="00711C7E"/>
    <w:rsid w:val="0072602A"/>
    <w:rsid w:val="0072704C"/>
    <w:rsid w:val="0073139D"/>
    <w:rsid w:val="00732607"/>
    <w:rsid w:val="007328FD"/>
    <w:rsid w:val="00741754"/>
    <w:rsid w:val="00745556"/>
    <w:rsid w:val="00750387"/>
    <w:rsid w:val="00754A96"/>
    <w:rsid w:val="0076001A"/>
    <w:rsid w:val="00775133"/>
    <w:rsid w:val="0078294D"/>
    <w:rsid w:val="00785EB9"/>
    <w:rsid w:val="007903C5"/>
    <w:rsid w:val="007A2DA4"/>
    <w:rsid w:val="007A3172"/>
    <w:rsid w:val="007A5BC8"/>
    <w:rsid w:val="007A68AB"/>
    <w:rsid w:val="007A7C9E"/>
    <w:rsid w:val="007B0275"/>
    <w:rsid w:val="007B1E8A"/>
    <w:rsid w:val="007B200D"/>
    <w:rsid w:val="007B33DF"/>
    <w:rsid w:val="007B540F"/>
    <w:rsid w:val="007B7EB8"/>
    <w:rsid w:val="007C1516"/>
    <w:rsid w:val="007C3F46"/>
    <w:rsid w:val="007D4FEE"/>
    <w:rsid w:val="007E543A"/>
    <w:rsid w:val="007F299C"/>
    <w:rsid w:val="0080353C"/>
    <w:rsid w:val="00805AF2"/>
    <w:rsid w:val="00805D4E"/>
    <w:rsid w:val="00807C18"/>
    <w:rsid w:val="00814D1A"/>
    <w:rsid w:val="00821618"/>
    <w:rsid w:val="008231E5"/>
    <w:rsid w:val="008347EE"/>
    <w:rsid w:val="00844483"/>
    <w:rsid w:val="00845A9C"/>
    <w:rsid w:val="00851686"/>
    <w:rsid w:val="00853CDA"/>
    <w:rsid w:val="00856242"/>
    <w:rsid w:val="0085737F"/>
    <w:rsid w:val="00867A4D"/>
    <w:rsid w:val="00870355"/>
    <w:rsid w:val="00870E98"/>
    <w:rsid w:val="00874066"/>
    <w:rsid w:val="00876ACF"/>
    <w:rsid w:val="00881E16"/>
    <w:rsid w:val="00884A61"/>
    <w:rsid w:val="0089788C"/>
    <w:rsid w:val="008B22AE"/>
    <w:rsid w:val="008B467F"/>
    <w:rsid w:val="008C3EFB"/>
    <w:rsid w:val="008D64D5"/>
    <w:rsid w:val="008E0777"/>
    <w:rsid w:val="008F248E"/>
    <w:rsid w:val="008F3E0C"/>
    <w:rsid w:val="008F4470"/>
    <w:rsid w:val="008F5D6F"/>
    <w:rsid w:val="008F7D61"/>
    <w:rsid w:val="00904DE6"/>
    <w:rsid w:val="00931CE2"/>
    <w:rsid w:val="00934F1C"/>
    <w:rsid w:val="00937F2D"/>
    <w:rsid w:val="0095745D"/>
    <w:rsid w:val="00961493"/>
    <w:rsid w:val="0097632E"/>
    <w:rsid w:val="009856CC"/>
    <w:rsid w:val="00987068"/>
    <w:rsid w:val="0098706C"/>
    <w:rsid w:val="009922C9"/>
    <w:rsid w:val="009A3AF5"/>
    <w:rsid w:val="009A4A65"/>
    <w:rsid w:val="009B23C1"/>
    <w:rsid w:val="009B352D"/>
    <w:rsid w:val="009B6FDF"/>
    <w:rsid w:val="009B7DFC"/>
    <w:rsid w:val="009C694F"/>
    <w:rsid w:val="009C6C69"/>
    <w:rsid w:val="009D2231"/>
    <w:rsid w:val="009D2D38"/>
    <w:rsid w:val="009D4F8A"/>
    <w:rsid w:val="009F1042"/>
    <w:rsid w:val="009F1146"/>
    <w:rsid w:val="009F16E9"/>
    <w:rsid w:val="009F4EB2"/>
    <w:rsid w:val="00A01479"/>
    <w:rsid w:val="00A122DB"/>
    <w:rsid w:val="00A17503"/>
    <w:rsid w:val="00A25252"/>
    <w:rsid w:val="00A40D35"/>
    <w:rsid w:val="00A628E4"/>
    <w:rsid w:val="00A62D21"/>
    <w:rsid w:val="00A70440"/>
    <w:rsid w:val="00A743F8"/>
    <w:rsid w:val="00A848C4"/>
    <w:rsid w:val="00A968BA"/>
    <w:rsid w:val="00AA34F8"/>
    <w:rsid w:val="00AA4B0E"/>
    <w:rsid w:val="00AB2D89"/>
    <w:rsid w:val="00AC1FB0"/>
    <w:rsid w:val="00AC6C7D"/>
    <w:rsid w:val="00AD165F"/>
    <w:rsid w:val="00AE560E"/>
    <w:rsid w:val="00AE5FCC"/>
    <w:rsid w:val="00AF258D"/>
    <w:rsid w:val="00AF27A7"/>
    <w:rsid w:val="00B001B6"/>
    <w:rsid w:val="00B12736"/>
    <w:rsid w:val="00B21449"/>
    <w:rsid w:val="00B22688"/>
    <w:rsid w:val="00B231A2"/>
    <w:rsid w:val="00B3148F"/>
    <w:rsid w:val="00B47B7A"/>
    <w:rsid w:val="00B6317C"/>
    <w:rsid w:val="00B646B8"/>
    <w:rsid w:val="00B706F1"/>
    <w:rsid w:val="00B72DAE"/>
    <w:rsid w:val="00B7713E"/>
    <w:rsid w:val="00B77D84"/>
    <w:rsid w:val="00B847B7"/>
    <w:rsid w:val="00BA0DAB"/>
    <w:rsid w:val="00BA3FDA"/>
    <w:rsid w:val="00BB031E"/>
    <w:rsid w:val="00BB0E00"/>
    <w:rsid w:val="00BB653C"/>
    <w:rsid w:val="00BC36A4"/>
    <w:rsid w:val="00BC7D45"/>
    <w:rsid w:val="00BD288A"/>
    <w:rsid w:val="00BD63E7"/>
    <w:rsid w:val="00BD74E3"/>
    <w:rsid w:val="00BE4570"/>
    <w:rsid w:val="00BE4774"/>
    <w:rsid w:val="00BE4B85"/>
    <w:rsid w:val="00BE4C25"/>
    <w:rsid w:val="00BE6BF5"/>
    <w:rsid w:val="00BE787F"/>
    <w:rsid w:val="00BF5D46"/>
    <w:rsid w:val="00BF7420"/>
    <w:rsid w:val="00C05D06"/>
    <w:rsid w:val="00C2071E"/>
    <w:rsid w:val="00C216DC"/>
    <w:rsid w:val="00C264DA"/>
    <w:rsid w:val="00C27431"/>
    <w:rsid w:val="00C30FDE"/>
    <w:rsid w:val="00C40D4A"/>
    <w:rsid w:val="00C43A57"/>
    <w:rsid w:val="00C4585A"/>
    <w:rsid w:val="00C520AC"/>
    <w:rsid w:val="00C56614"/>
    <w:rsid w:val="00C57589"/>
    <w:rsid w:val="00C64BFA"/>
    <w:rsid w:val="00C65C8E"/>
    <w:rsid w:val="00C80BD4"/>
    <w:rsid w:val="00CA02B6"/>
    <w:rsid w:val="00CA0D42"/>
    <w:rsid w:val="00CB0A57"/>
    <w:rsid w:val="00CB41BA"/>
    <w:rsid w:val="00CD078B"/>
    <w:rsid w:val="00CD272A"/>
    <w:rsid w:val="00CD5DF2"/>
    <w:rsid w:val="00CF1AD3"/>
    <w:rsid w:val="00CF3A42"/>
    <w:rsid w:val="00CF465D"/>
    <w:rsid w:val="00CF76A3"/>
    <w:rsid w:val="00D0087F"/>
    <w:rsid w:val="00D12855"/>
    <w:rsid w:val="00D234E0"/>
    <w:rsid w:val="00D24F2B"/>
    <w:rsid w:val="00D27338"/>
    <w:rsid w:val="00D375D5"/>
    <w:rsid w:val="00D44DFF"/>
    <w:rsid w:val="00D506BB"/>
    <w:rsid w:val="00D5413C"/>
    <w:rsid w:val="00D60567"/>
    <w:rsid w:val="00D63EE9"/>
    <w:rsid w:val="00D66F5F"/>
    <w:rsid w:val="00D74437"/>
    <w:rsid w:val="00D747B9"/>
    <w:rsid w:val="00D76CC2"/>
    <w:rsid w:val="00D816C4"/>
    <w:rsid w:val="00D85329"/>
    <w:rsid w:val="00D86C64"/>
    <w:rsid w:val="00D92C0C"/>
    <w:rsid w:val="00D93899"/>
    <w:rsid w:val="00D95E50"/>
    <w:rsid w:val="00DA2474"/>
    <w:rsid w:val="00DB0BD7"/>
    <w:rsid w:val="00DB0EBA"/>
    <w:rsid w:val="00DB6190"/>
    <w:rsid w:val="00DC07A3"/>
    <w:rsid w:val="00DC7551"/>
    <w:rsid w:val="00DD61F3"/>
    <w:rsid w:val="00DD623F"/>
    <w:rsid w:val="00DE3E49"/>
    <w:rsid w:val="00DE4475"/>
    <w:rsid w:val="00DE545B"/>
    <w:rsid w:val="00DF23EA"/>
    <w:rsid w:val="00DF4532"/>
    <w:rsid w:val="00DF4624"/>
    <w:rsid w:val="00DF492C"/>
    <w:rsid w:val="00E06A56"/>
    <w:rsid w:val="00E07135"/>
    <w:rsid w:val="00E11375"/>
    <w:rsid w:val="00E11B8A"/>
    <w:rsid w:val="00E142D2"/>
    <w:rsid w:val="00E20F22"/>
    <w:rsid w:val="00E241E4"/>
    <w:rsid w:val="00E24DDB"/>
    <w:rsid w:val="00E27637"/>
    <w:rsid w:val="00E32FA9"/>
    <w:rsid w:val="00E33E73"/>
    <w:rsid w:val="00E34FE3"/>
    <w:rsid w:val="00E37AA4"/>
    <w:rsid w:val="00E4263B"/>
    <w:rsid w:val="00E47AC8"/>
    <w:rsid w:val="00E517EA"/>
    <w:rsid w:val="00E57600"/>
    <w:rsid w:val="00E607A3"/>
    <w:rsid w:val="00E613CD"/>
    <w:rsid w:val="00E70676"/>
    <w:rsid w:val="00E81F22"/>
    <w:rsid w:val="00E82912"/>
    <w:rsid w:val="00E85F52"/>
    <w:rsid w:val="00E935A4"/>
    <w:rsid w:val="00EA42E1"/>
    <w:rsid w:val="00EB2947"/>
    <w:rsid w:val="00EB45E7"/>
    <w:rsid w:val="00ED4B27"/>
    <w:rsid w:val="00ED5F16"/>
    <w:rsid w:val="00ED77DE"/>
    <w:rsid w:val="00EE3D33"/>
    <w:rsid w:val="00EF4BE2"/>
    <w:rsid w:val="00F022F1"/>
    <w:rsid w:val="00F07D94"/>
    <w:rsid w:val="00F11829"/>
    <w:rsid w:val="00F178BD"/>
    <w:rsid w:val="00F30BE0"/>
    <w:rsid w:val="00F34C0C"/>
    <w:rsid w:val="00F361A9"/>
    <w:rsid w:val="00F639F1"/>
    <w:rsid w:val="00F63AF1"/>
    <w:rsid w:val="00F649FD"/>
    <w:rsid w:val="00F65477"/>
    <w:rsid w:val="00F65BD4"/>
    <w:rsid w:val="00F677F9"/>
    <w:rsid w:val="00F716E3"/>
    <w:rsid w:val="00F86E99"/>
    <w:rsid w:val="00F91B93"/>
    <w:rsid w:val="00F92A91"/>
    <w:rsid w:val="00FA7EBF"/>
    <w:rsid w:val="00FC3FEB"/>
    <w:rsid w:val="00FC4DBA"/>
    <w:rsid w:val="00FD1504"/>
    <w:rsid w:val="00FD1EE0"/>
    <w:rsid w:val="00FD7494"/>
    <w:rsid w:val="00FE01EE"/>
    <w:rsid w:val="00FF09FB"/>
    <w:rsid w:val="00FF52B5"/>
    <w:rsid w:val="00FF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2733E8"/>
  <w15:chartTrackingRefBased/>
  <w15:docId w15:val="{B1AD1288-8495-4804-9C0A-F8AE2E71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semiHidden/>
    <w:qFormat/>
    <w:rsid w:val="005449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5E50"/>
    <w:rPr>
      <w:color w:val="993E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E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-choiev\AppData\Roaming\Microsoft\Templates\Student%20report%20with%20cover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23:33:42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86 171 24575,'0'1188'0,"0"-1185"0,0 0 0,0 0 0,0-1 0,1 1 0,-1 0 0,1 0 0,-1-1 0,1 1 0,0 0 0,0-1 0,0 1 0,1-1 0,-1 1 0,2 2 0,-1-4 0,-1 0 0,1 0 0,-1 1 0,1-1 0,-1 0 0,1-1 0,0 1 0,-1 0 0,1 0 0,0-1 0,0 1 0,-1-1 0,1 1 0,0-1 0,0 0 0,0 0 0,0 0 0,0 0 0,-1 0 0,1 0 0,0 0 0,2-1 0,26-4 0,5-1 0,0 2 0,36 0 0,892 4 0,-960 1 0,0-1 0,-1 0 0,1-1 0,0 1 0,0 0 0,-1-1 0,1 1 0,0-1 0,-1 0 0,1 0 0,-1 0 0,1 0 0,-1-1 0,4-1 0,-5 1 0,1 0 0,-1 0 0,1 0 0,-1 0 0,0 0 0,1 0 0,-1 0 0,-1-1 0,1 1 0,0 0 0,0 0 0,-1-1 0,1 1 0,-1-1 0,0 1 0,0-5 0,1-8 0,-1-5 0,2-1 0,0 1 0,9-36 0,1 7 0,-3-1 0,-1 0 0,-2-1 0,-3 1 0,-4-60 0,15-239 0,0 201 0,-5-153 0,-9 299 0,0 0 0,0-1 0,0 1 0,0 0 0,-1 0 0,1 0 0,-1 0 0,1 0 0,-1 0 0,0 0 0,0 0 0,0 0 0,0 0 0,0 0 0,0 0 0,0 0 0,-3-2 0,2 3 0,0-1 0,-1 1 0,1 0 0,-1-1 0,1 1 0,-1 0 0,0 1 0,1-1 0,-1 0 0,0 1 0,1 0 0,-1-1 0,-5 1 0,-233 2 0,83 0 0,49-4 0,-120 4 0,153 9 0,33-3 0,21-4 0,0 2 0,-33 13 0,7-3 0,-24 13 0,56-21 0,0-1 0,0-1 0,-1 0 0,-33 6 0,37-9 0,-1 0 0,-20 8 0,22-7 0,1 0 0,0-1 0,-1 0 0,-17 1 0,8-3-1365,2-1-5461</inkml:trace>
</inkml:ink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CD806-20F5-4C82-B5FF-CCE936009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cover.dotx</Template>
  <TotalTime>207</TotalTime>
  <Pages>9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Choi, Evan (Student)</dc:creator>
  <cp:keywords/>
  <cp:lastModifiedBy>Choi, Evan (Student)</cp:lastModifiedBy>
  <cp:revision>93</cp:revision>
  <dcterms:created xsi:type="dcterms:W3CDTF">2022-11-12T21:25:00Z</dcterms:created>
  <dcterms:modified xsi:type="dcterms:W3CDTF">2023-01-31T18:34:00Z</dcterms:modified>
  <cp:version/>
</cp:coreProperties>
</file>