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7ABF6" w14:textId="77777777" w:rsidR="00D5413C" w:rsidRDefault="00D5413C">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7FFF2AE0" wp14:editId="337B86F7">
            <wp:extent cx="5440680" cy="3060382"/>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5440680" cy="3060382"/>
                    </a:xfrm>
                    <a:prstGeom prst="rect">
                      <a:avLst/>
                    </a:prstGeom>
                  </pic:spPr>
                </pic:pic>
              </a:graphicData>
            </a:graphic>
          </wp:inline>
        </w:drawing>
      </w:r>
    </w:p>
    <w:p w14:paraId="337482FF" w14:textId="425BE90D" w:rsidR="001638F6" w:rsidRPr="00D5413C" w:rsidRDefault="003561DF" w:rsidP="003561DF">
      <w:pPr>
        <w:pStyle w:val="Title"/>
      </w:pPr>
      <w:r>
        <w:t>VRF Lite Lab</w:t>
      </w:r>
    </w:p>
    <w:p w14:paraId="17D23F3D" w14:textId="2E84A287" w:rsidR="003422FF" w:rsidRDefault="003561DF" w:rsidP="003422FF">
      <w:pPr>
        <w:pStyle w:val="ContactInfo"/>
      </w:pPr>
      <w:r>
        <w:t>Evan Choi</w:t>
      </w:r>
      <w:r w:rsidR="00D5413C">
        <w:t xml:space="preserve"> | </w:t>
      </w:r>
      <w:r>
        <w:t>Cisco CCNP</w:t>
      </w:r>
      <w:r w:rsidR="00D5413C">
        <w:t xml:space="preserve"> |</w:t>
      </w:r>
      <w:r w:rsidR="00D5413C" w:rsidRPr="00D5413C">
        <w:t xml:space="preserve"> </w:t>
      </w:r>
      <w:r w:rsidR="00C74C1C">
        <w:t>3/22/2022</w:t>
      </w:r>
      <w:r w:rsidR="003422FF">
        <w:br w:type="page"/>
      </w:r>
    </w:p>
    <w:bookmarkEnd w:id="0"/>
    <w:bookmarkEnd w:id="1"/>
    <w:bookmarkEnd w:id="2"/>
    <w:bookmarkEnd w:id="3"/>
    <w:bookmarkEnd w:id="4"/>
    <w:p w14:paraId="5B0FFE6C" w14:textId="77777777" w:rsidR="003561DF" w:rsidRDefault="003561DF" w:rsidP="003561DF">
      <w:pPr>
        <w:rPr>
          <w:rFonts w:ascii="Times New Roman" w:eastAsia="Times New Roman" w:hAnsi="Times New Roman" w:cs="Times New Roman"/>
          <w:b/>
          <w:bCs/>
          <w:color w:val="000000" w:themeColor="text1"/>
          <w:sz w:val="24"/>
          <w:szCs w:val="24"/>
        </w:rPr>
      </w:pPr>
      <w:r w:rsidRPr="66D35608">
        <w:rPr>
          <w:rFonts w:ascii="Times New Roman" w:eastAsia="Times New Roman" w:hAnsi="Times New Roman" w:cs="Times New Roman"/>
          <w:b/>
          <w:bCs/>
          <w:color w:val="000000" w:themeColor="text1"/>
          <w:sz w:val="24"/>
          <w:szCs w:val="24"/>
        </w:rPr>
        <w:lastRenderedPageBreak/>
        <w:t>Purpose</w:t>
      </w:r>
    </w:p>
    <w:p w14:paraId="0FA06EC6" w14:textId="77777777" w:rsidR="003561DF" w:rsidRPr="001928D6" w:rsidRDefault="003561DF" w:rsidP="003561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purpose of this lab is to configure VRF Lite to virtually separate two different networks from each other.</w:t>
      </w:r>
    </w:p>
    <w:p w14:paraId="18C65DE0"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Background Information on lab concepts</w:t>
      </w:r>
    </w:p>
    <w:p w14:paraId="0D0C19D8" w14:textId="77777777" w:rsidR="003561DF" w:rsidRDefault="003561DF" w:rsidP="003561DF">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Virtual routing and </w:t>
      </w:r>
      <w:proofErr w:type="gramStart"/>
      <w:r>
        <w:rPr>
          <w:rFonts w:ascii="Times New Roman" w:eastAsia="Times New Roman" w:hAnsi="Times New Roman" w:cs="Times New Roman"/>
          <w:color w:val="000000" w:themeColor="text1"/>
          <w:sz w:val="24"/>
          <w:szCs w:val="24"/>
        </w:rPr>
        <w:t>Forwarding</w:t>
      </w:r>
      <w:proofErr w:type="gramEnd"/>
      <w:r>
        <w:rPr>
          <w:rFonts w:ascii="Times New Roman" w:eastAsia="Times New Roman" w:hAnsi="Times New Roman" w:cs="Times New Roman"/>
          <w:color w:val="000000" w:themeColor="text1"/>
          <w:sz w:val="24"/>
          <w:szCs w:val="24"/>
        </w:rPr>
        <w:t xml:space="preserve">, also known as VRF is a technology on routers that allow multiple instances of an routing table to be on the same router. One or multiple interfaces can have a VRF, but none of them send routes to other VRFs (packets are forward between interfaces in the same VRF). It is </w:t>
      </w:r>
      <w:proofErr w:type="gramStart"/>
      <w:r>
        <w:rPr>
          <w:rFonts w:ascii="Times New Roman" w:eastAsia="Times New Roman" w:hAnsi="Times New Roman" w:cs="Times New Roman"/>
          <w:color w:val="000000" w:themeColor="text1"/>
          <w:sz w:val="24"/>
          <w:szCs w:val="24"/>
        </w:rPr>
        <w:t>similar to</w:t>
      </w:r>
      <w:proofErr w:type="gramEnd"/>
      <w:r>
        <w:rPr>
          <w:rFonts w:ascii="Times New Roman" w:eastAsia="Times New Roman" w:hAnsi="Times New Roman" w:cs="Times New Roman"/>
          <w:color w:val="000000" w:themeColor="text1"/>
          <w:sz w:val="24"/>
          <w:szCs w:val="24"/>
        </w:rPr>
        <w:t xml:space="preserve"> VLANs but instead of working on layer 2, it works on layer 3. </w:t>
      </w:r>
    </w:p>
    <w:p w14:paraId="2448212D" w14:textId="77777777" w:rsidR="003561DF" w:rsidRDefault="003561DF" w:rsidP="003561DF">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VRF allows the creation of multiple routes on one physical device, lets users manage multiple routing tables simultaneously, and allows users to divide network paths without using multiple routers.</w:t>
      </w:r>
    </w:p>
    <w:p w14:paraId="7E2D8D8A" w14:textId="77777777" w:rsidR="003561DF" w:rsidRDefault="003561DF" w:rsidP="003561DF">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VRF-Lite which is an extension of this, is the simplest form of VRF. VRF-Lite can be used to virtually separate two different networks from each other, such as companies that don’t want to share traffic. In VRF-Lite, a core backbone network transmits data between VRF instances. Typically, customer edge (CE) routers do the local routing and spread routing information to the provider edge (PE) where routing tables are made virtual. The PE router then encapsulates the traffic it gets sent, tags it to identify a certain VRF instance, and transmits it through the provider backbone network to the desired PE router. The desired PE router then decapsulates the traffic and sends it to the CE router. The backbone can be used by multiple customers while keeping end-to-end traffic separation. To route traffic across a backbone, you can use different protocols, such as iBGP, OSPF, ISIS, etc.</w:t>
      </w:r>
    </w:p>
    <w:p w14:paraId="349BF14D"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Lab Summary</w:t>
      </w:r>
    </w:p>
    <w:p w14:paraId="5D84EEB6" w14:textId="77777777" w:rsidR="003561DF" w:rsidRPr="00564D6E" w:rsidRDefault="003561DF" w:rsidP="003561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this lab, I used four 4321 Cisco Routers and three copper-straight through cables. Each router, except for the two border routers, had two copper-straight throughs connected to them. One cable went in the GigabitEthernet 0/0/0 interface and the other went in the GigabitEthernet 0/0/1 interface. After that, I created two sub interfaces on each router, with an IPv4 address assigned to each one. Then, I configured two different VRFs on each router, an APPLE VRF on sub interface 0/0/0.1, and a FACEBOOK VRF on sub interface 0/0/0.2. The APPLE VRF used the routing protocol ospf, and the FACEBOOK VRF used the routing protocol isis. Finally, I pinged my routers with each other to verify connectivity and did other commands like show </w:t>
      </w:r>
      <w:r w:rsidRPr="00564D6E">
        <w:rPr>
          <w:rFonts w:ascii="Courier New" w:eastAsia="Times New Roman" w:hAnsi="Courier New" w:cs="Courier New"/>
          <w:b/>
          <w:bCs/>
          <w:color w:val="000000" w:themeColor="text1"/>
          <w:sz w:val="24"/>
          <w:szCs w:val="24"/>
        </w:rPr>
        <w:t>ip protocols vrf</w:t>
      </w:r>
      <w:r w:rsidRPr="00564D6E">
        <w:rPr>
          <w:rFonts w:ascii="Courier New" w:eastAsia="Times New Roman" w:hAnsi="Courier New" w:cs="Courier New"/>
          <w:color w:val="000000" w:themeColor="text1"/>
          <w:sz w:val="24"/>
          <w:szCs w:val="24"/>
        </w:rPr>
        <w:t xml:space="preserve"> vrf-name</w:t>
      </w:r>
      <w:r>
        <w:rPr>
          <w:rFonts w:ascii="Times New Roman" w:eastAsia="Times New Roman" w:hAnsi="Times New Roman" w:cs="Times New Roman"/>
          <w:color w:val="000000" w:themeColor="text1"/>
          <w:sz w:val="24"/>
          <w:szCs w:val="24"/>
        </w:rPr>
        <w:t xml:space="preserve"> and </w:t>
      </w:r>
      <w:r w:rsidRPr="00564D6E">
        <w:rPr>
          <w:rFonts w:ascii="Courier New" w:eastAsia="Times New Roman" w:hAnsi="Courier New" w:cs="Courier New"/>
          <w:b/>
          <w:bCs/>
          <w:color w:val="000000" w:themeColor="text1"/>
          <w:sz w:val="24"/>
          <w:szCs w:val="24"/>
        </w:rPr>
        <w:t>show ip vrf detail</w:t>
      </w:r>
      <w:r w:rsidRPr="00564D6E">
        <w:rPr>
          <w:rFonts w:ascii="Courier New" w:eastAsia="Times New Roman" w:hAnsi="Courier New" w:cs="Courier New"/>
          <w:color w:val="000000" w:themeColor="text1"/>
          <w:sz w:val="24"/>
          <w:szCs w:val="24"/>
        </w:rPr>
        <w:t xml:space="preserve"> </w:t>
      </w:r>
      <w:r>
        <w:rPr>
          <w:rFonts w:ascii="Times New Roman" w:eastAsia="Times New Roman" w:hAnsi="Times New Roman" w:cs="Times New Roman"/>
          <w:color w:val="000000" w:themeColor="text1"/>
          <w:sz w:val="24"/>
          <w:szCs w:val="24"/>
        </w:rPr>
        <w:t>to ensure VRF was working.</w:t>
      </w:r>
    </w:p>
    <w:p w14:paraId="4FC6B0DB" w14:textId="77777777" w:rsidR="003561DF" w:rsidRDefault="003561DF" w:rsidP="003561DF">
      <w:pPr>
        <w:rPr>
          <w:rFonts w:ascii="Times New Roman" w:eastAsia="Times New Roman" w:hAnsi="Times New Roman" w:cs="Times New Roman"/>
          <w:color w:val="000000" w:themeColor="text1"/>
          <w:sz w:val="24"/>
          <w:szCs w:val="24"/>
        </w:rPr>
      </w:pPr>
    </w:p>
    <w:p w14:paraId="147B9B40"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Lab Commands</w:t>
      </w:r>
    </w:p>
    <w:p w14:paraId="64FFA9FC" w14:textId="77777777" w:rsidR="003561DF" w:rsidRPr="00577563"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color w:val="000000" w:themeColor="text1"/>
          <w:sz w:val="24"/>
          <w:szCs w:val="24"/>
        </w:rPr>
        <w:lastRenderedPageBreak/>
        <w:t>Router(config)</w:t>
      </w:r>
      <w:r w:rsidRPr="66D35608">
        <w:rPr>
          <w:rFonts w:ascii="Courier New" w:eastAsia="Courier New" w:hAnsi="Courier New" w:cs="Courier New"/>
          <w:b/>
          <w:bCs/>
          <w:color w:val="000000" w:themeColor="text1"/>
          <w:sz w:val="24"/>
          <w:szCs w:val="24"/>
        </w:rPr>
        <w:t>#ip</w:t>
      </w:r>
      <w:r>
        <w:rPr>
          <w:rFonts w:ascii="Courier New" w:eastAsia="Courier New" w:hAnsi="Courier New" w:cs="Courier New"/>
          <w:b/>
          <w:bCs/>
          <w:color w:val="000000" w:themeColor="text1"/>
          <w:sz w:val="24"/>
          <w:szCs w:val="24"/>
        </w:rPr>
        <w:t xml:space="preserve"> vrf</w:t>
      </w:r>
      <w:r>
        <w:rPr>
          <w:rFonts w:ascii="Courier New" w:eastAsia="Courier New" w:hAnsi="Courier New" w:cs="Courier New"/>
          <w:color w:val="000000" w:themeColor="text1"/>
          <w:sz w:val="24"/>
          <w:szCs w:val="24"/>
        </w:rPr>
        <w:t xml:space="preserve"> vrf-name</w:t>
      </w:r>
    </w:p>
    <w:p w14:paraId="3F290A2E" w14:textId="77777777" w:rsidR="003561DF" w:rsidRPr="001928D6" w:rsidRDefault="003561DF" w:rsidP="003561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command names the VRF and enters VRF configuration mode.</w:t>
      </w:r>
    </w:p>
    <w:p w14:paraId="24785430" w14:textId="77777777" w:rsidR="003561DF" w:rsidRPr="00AB10EE"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color w:val="000000" w:themeColor="text1"/>
          <w:sz w:val="24"/>
          <w:szCs w:val="24"/>
        </w:rPr>
        <w:t>Router(config</w:t>
      </w:r>
      <w:r>
        <w:rPr>
          <w:rFonts w:ascii="Courier New" w:eastAsia="Courier New" w:hAnsi="Courier New" w:cs="Courier New"/>
          <w:color w:val="000000" w:themeColor="text1"/>
          <w:sz w:val="24"/>
          <w:szCs w:val="24"/>
        </w:rPr>
        <w:t>-if</w:t>
      </w:r>
      <w:r w:rsidRPr="66D35608">
        <w:rPr>
          <w:rFonts w:ascii="Courier New" w:eastAsia="Courier New" w:hAnsi="Courier New" w:cs="Courier New"/>
          <w:color w:val="000000" w:themeColor="text1"/>
          <w:sz w:val="24"/>
          <w:szCs w:val="24"/>
        </w:rPr>
        <w:t>)</w:t>
      </w:r>
      <w:r w:rsidRPr="66D35608">
        <w:rPr>
          <w:rFonts w:ascii="Courier New" w:eastAsia="Courier New" w:hAnsi="Courier New" w:cs="Courier New"/>
          <w:b/>
          <w:bCs/>
          <w:color w:val="000000" w:themeColor="text1"/>
          <w:sz w:val="24"/>
          <w:szCs w:val="24"/>
        </w:rPr>
        <w:t>#</w:t>
      </w:r>
      <w:r>
        <w:rPr>
          <w:rFonts w:ascii="Courier New" w:eastAsia="Courier New" w:hAnsi="Courier New" w:cs="Courier New"/>
          <w:b/>
          <w:bCs/>
          <w:color w:val="000000" w:themeColor="text1"/>
          <w:sz w:val="24"/>
          <w:szCs w:val="24"/>
        </w:rPr>
        <w:t>ip vrf forwarding</w:t>
      </w:r>
      <w:r>
        <w:rPr>
          <w:rFonts w:ascii="Courier New" w:eastAsia="Courier New" w:hAnsi="Courier New" w:cs="Courier New"/>
          <w:color w:val="000000" w:themeColor="text1"/>
          <w:sz w:val="24"/>
          <w:szCs w:val="24"/>
        </w:rPr>
        <w:t xml:space="preserve"> vrf-name</w:t>
      </w:r>
    </w:p>
    <w:p w14:paraId="3742883C" w14:textId="77777777" w:rsidR="003561DF" w:rsidRPr="001928D6" w:rsidRDefault="003561DF" w:rsidP="003561DF">
      <w:pPr>
        <w:spacing w:line="257"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command associates the vrf with the Layer 3 interface.</w:t>
      </w:r>
    </w:p>
    <w:p w14:paraId="0E7134A0" w14:textId="77777777" w:rsidR="003561DF" w:rsidRPr="00246DFE"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color w:val="000000" w:themeColor="text1"/>
          <w:sz w:val="24"/>
          <w:szCs w:val="24"/>
        </w:rPr>
        <w:t>Router(config)</w:t>
      </w:r>
      <w:r w:rsidRPr="66D35608">
        <w:rPr>
          <w:rFonts w:ascii="Courier New" w:eastAsia="Courier New" w:hAnsi="Courier New" w:cs="Courier New"/>
          <w:b/>
          <w:bCs/>
          <w:color w:val="000000" w:themeColor="text1"/>
          <w:sz w:val="24"/>
          <w:szCs w:val="24"/>
        </w:rPr>
        <w:t xml:space="preserve"> #</w:t>
      </w:r>
      <w:r>
        <w:rPr>
          <w:rFonts w:ascii="Courier New" w:eastAsia="Courier New" w:hAnsi="Courier New" w:cs="Courier New"/>
          <w:b/>
          <w:bCs/>
          <w:color w:val="000000" w:themeColor="text1"/>
          <w:sz w:val="24"/>
          <w:szCs w:val="24"/>
        </w:rPr>
        <w:t>router ospf</w:t>
      </w:r>
      <w:r>
        <w:rPr>
          <w:rFonts w:ascii="Courier New" w:eastAsia="Courier New" w:hAnsi="Courier New" w:cs="Courier New"/>
          <w:color w:val="000000" w:themeColor="text1"/>
          <w:sz w:val="24"/>
          <w:szCs w:val="24"/>
        </w:rPr>
        <w:t xml:space="preserve"> process-id </w:t>
      </w:r>
      <w:r>
        <w:rPr>
          <w:rFonts w:ascii="Courier New" w:eastAsia="Courier New" w:hAnsi="Courier New" w:cs="Courier New"/>
          <w:b/>
          <w:bCs/>
          <w:color w:val="000000" w:themeColor="text1"/>
          <w:sz w:val="24"/>
          <w:szCs w:val="24"/>
        </w:rPr>
        <w:t>vrf</w:t>
      </w:r>
      <w:r>
        <w:rPr>
          <w:rFonts w:ascii="Courier New" w:eastAsia="Courier New" w:hAnsi="Courier New" w:cs="Courier New"/>
          <w:color w:val="000000" w:themeColor="text1"/>
          <w:sz w:val="24"/>
          <w:szCs w:val="24"/>
        </w:rPr>
        <w:t xml:space="preserve"> vrf-name</w:t>
      </w:r>
    </w:p>
    <w:p w14:paraId="27FC94E6" w14:textId="77777777" w:rsidR="003561DF" w:rsidRDefault="003561DF" w:rsidP="003561DF">
      <w:pPr>
        <w:spacing w:line="257"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This command enables OSPF and specifics the VPN forwarding table.</w:t>
      </w:r>
    </w:p>
    <w:p w14:paraId="1FE90CEE" w14:textId="77777777" w:rsidR="003561DF" w:rsidRPr="00703105"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color w:val="000000" w:themeColor="text1"/>
          <w:sz w:val="24"/>
          <w:szCs w:val="24"/>
        </w:rPr>
        <w:t>Router</w:t>
      </w:r>
      <w:r w:rsidRPr="66D35608">
        <w:rPr>
          <w:rFonts w:ascii="Courier New" w:eastAsia="Courier New" w:hAnsi="Courier New" w:cs="Courier New"/>
          <w:b/>
          <w:bCs/>
          <w:color w:val="000000" w:themeColor="text1"/>
          <w:sz w:val="24"/>
          <w:szCs w:val="24"/>
        </w:rPr>
        <w:t>#show ip</w:t>
      </w:r>
      <w:r>
        <w:rPr>
          <w:rFonts w:ascii="Courier New" w:eastAsia="Courier New" w:hAnsi="Courier New" w:cs="Courier New"/>
          <w:b/>
          <w:bCs/>
          <w:color w:val="000000" w:themeColor="text1"/>
          <w:sz w:val="24"/>
          <w:szCs w:val="24"/>
        </w:rPr>
        <w:t xml:space="preserve"> vrf</w:t>
      </w:r>
      <w:r>
        <w:rPr>
          <w:rFonts w:ascii="Courier New" w:eastAsia="Courier New" w:hAnsi="Courier New" w:cs="Courier New"/>
          <w:color w:val="000000" w:themeColor="text1"/>
          <w:sz w:val="24"/>
          <w:szCs w:val="24"/>
        </w:rPr>
        <w:t xml:space="preserve"> vrf-name</w:t>
      </w:r>
    </w:p>
    <w:p w14:paraId="4AA1C3FA" w14:textId="77777777" w:rsidR="003561DF" w:rsidRDefault="003561DF" w:rsidP="003561DF">
      <w:pPr>
        <w:spacing w:line="257" w:lineRule="auto"/>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color w:val="000000" w:themeColor="text1"/>
          <w:sz w:val="24"/>
          <w:szCs w:val="24"/>
        </w:rPr>
        <w:t xml:space="preserve">This command shows </w:t>
      </w:r>
      <w:r>
        <w:rPr>
          <w:rFonts w:ascii="Times New Roman" w:eastAsia="Times New Roman" w:hAnsi="Times New Roman" w:cs="Times New Roman"/>
          <w:color w:val="000000" w:themeColor="text1"/>
          <w:sz w:val="24"/>
          <w:szCs w:val="24"/>
        </w:rPr>
        <w:t xml:space="preserve">the </w:t>
      </w:r>
      <w:proofErr w:type="gramStart"/>
      <w:r>
        <w:rPr>
          <w:rFonts w:ascii="Times New Roman" w:eastAsia="Times New Roman" w:hAnsi="Times New Roman" w:cs="Times New Roman"/>
          <w:color w:val="000000" w:themeColor="text1"/>
          <w:sz w:val="24"/>
          <w:szCs w:val="24"/>
        </w:rPr>
        <w:t>VRF</w:t>
      </w:r>
      <w:proofErr w:type="gramEnd"/>
      <w:r>
        <w:rPr>
          <w:rFonts w:ascii="Times New Roman" w:eastAsia="Times New Roman" w:hAnsi="Times New Roman" w:cs="Times New Roman"/>
          <w:color w:val="000000" w:themeColor="text1"/>
          <w:sz w:val="24"/>
          <w:szCs w:val="24"/>
        </w:rPr>
        <w:t xml:space="preserve"> and table-id of the name specified.</w:t>
      </w:r>
    </w:p>
    <w:p w14:paraId="3AE82C88" w14:textId="77777777" w:rsidR="003561DF" w:rsidRDefault="003561DF" w:rsidP="003561DF">
      <w:pPr>
        <w:rPr>
          <w:rFonts w:ascii="Courier New" w:eastAsia="Courier New" w:hAnsi="Courier New" w:cs="Courier New"/>
          <w:b/>
          <w:bCs/>
          <w:color w:val="000000" w:themeColor="text1"/>
          <w:sz w:val="24"/>
          <w:szCs w:val="24"/>
        </w:rPr>
      </w:pPr>
      <w:r w:rsidRPr="66D35608">
        <w:rPr>
          <w:rFonts w:ascii="Courier New" w:eastAsia="Courier New" w:hAnsi="Courier New" w:cs="Courier New"/>
          <w:color w:val="000000" w:themeColor="text1"/>
          <w:sz w:val="24"/>
          <w:szCs w:val="24"/>
        </w:rPr>
        <w:t>Router</w:t>
      </w:r>
      <w:r w:rsidRPr="66D35608">
        <w:rPr>
          <w:rFonts w:ascii="Courier New" w:eastAsia="Courier New" w:hAnsi="Courier New" w:cs="Courier New"/>
          <w:b/>
          <w:bCs/>
          <w:color w:val="000000" w:themeColor="text1"/>
          <w:sz w:val="24"/>
          <w:szCs w:val="24"/>
        </w:rPr>
        <w:t xml:space="preserve">#show ip </w:t>
      </w:r>
      <w:r>
        <w:rPr>
          <w:rFonts w:ascii="Courier New" w:eastAsia="Courier New" w:hAnsi="Courier New" w:cs="Courier New"/>
          <w:b/>
          <w:bCs/>
          <w:color w:val="000000" w:themeColor="text1"/>
          <w:sz w:val="24"/>
          <w:szCs w:val="24"/>
        </w:rPr>
        <w:t>vrf brief</w:t>
      </w:r>
    </w:p>
    <w:p w14:paraId="780127A8"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color w:val="000000" w:themeColor="text1"/>
          <w:sz w:val="24"/>
          <w:szCs w:val="24"/>
        </w:rPr>
        <w:t xml:space="preserve">This command </w:t>
      </w:r>
      <w:r>
        <w:rPr>
          <w:rFonts w:ascii="Times New Roman" w:eastAsia="Times New Roman" w:hAnsi="Times New Roman" w:cs="Times New Roman"/>
          <w:color w:val="000000" w:themeColor="text1"/>
          <w:sz w:val="24"/>
          <w:szCs w:val="24"/>
        </w:rPr>
        <w:t>shows you the VRFs on that router and what interface they’re connected to.</w:t>
      </w:r>
    </w:p>
    <w:p w14:paraId="5F5B5875"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color w:val="000000" w:themeColor="text1"/>
          <w:sz w:val="24"/>
          <w:szCs w:val="24"/>
        </w:rPr>
        <w:t>Router</w:t>
      </w:r>
      <w:r w:rsidRPr="66D35608">
        <w:rPr>
          <w:rFonts w:ascii="Courier New" w:eastAsia="Courier New" w:hAnsi="Courier New" w:cs="Courier New"/>
          <w:b/>
          <w:bCs/>
          <w:color w:val="000000" w:themeColor="text1"/>
          <w:sz w:val="24"/>
          <w:szCs w:val="24"/>
        </w:rPr>
        <w:t xml:space="preserve">#show ip </w:t>
      </w:r>
      <w:r>
        <w:rPr>
          <w:rFonts w:ascii="Courier New" w:eastAsia="Courier New" w:hAnsi="Courier New" w:cs="Courier New"/>
          <w:b/>
          <w:bCs/>
          <w:color w:val="000000" w:themeColor="text1"/>
          <w:sz w:val="24"/>
          <w:szCs w:val="24"/>
        </w:rPr>
        <w:t>vrf detail</w:t>
      </w:r>
    </w:p>
    <w:p w14:paraId="4E5D673B"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color w:val="000000" w:themeColor="text1"/>
          <w:sz w:val="24"/>
          <w:szCs w:val="24"/>
        </w:rPr>
        <w:t xml:space="preserve">This command </w:t>
      </w:r>
      <w:r>
        <w:rPr>
          <w:rFonts w:ascii="Times New Roman" w:eastAsia="Times New Roman" w:hAnsi="Times New Roman" w:cs="Times New Roman"/>
          <w:color w:val="000000" w:themeColor="text1"/>
          <w:sz w:val="24"/>
          <w:szCs w:val="24"/>
        </w:rPr>
        <w:t>shows you the status of the interfaces, their ip addresses, and what vrf they’re connected to.</w:t>
      </w:r>
    </w:p>
    <w:p w14:paraId="704E1D65" w14:textId="77777777" w:rsidR="003561DF" w:rsidRDefault="003561DF" w:rsidP="003561DF">
      <w:pPr>
        <w:rPr>
          <w:rFonts w:ascii="Times New Roman" w:eastAsia="Times New Roman" w:hAnsi="Times New Roman" w:cs="Times New Roman"/>
          <w:color w:val="000000" w:themeColor="text1"/>
          <w:sz w:val="24"/>
          <w:szCs w:val="24"/>
        </w:rPr>
      </w:pPr>
    </w:p>
    <w:p w14:paraId="7FCA9928"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Network Diagram with IP's</w:t>
      </w:r>
    </w:p>
    <w:p w14:paraId="1A62A246" w14:textId="77777777" w:rsidR="003561DF" w:rsidRDefault="003561DF" w:rsidP="003561DF">
      <w:r>
        <w:rPr>
          <w:noProof/>
        </w:rPr>
        <w:lastRenderedPageBreak/>
        <w:drawing>
          <wp:inline distT="0" distB="0" distL="0" distR="0" wp14:anchorId="6D92DACA" wp14:editId="35E06BD3">
            <wp:extent cx="2828925" cy="3924300"/>
            <wp:effectExtent l="0" t="0" r="0" b="0"/>
            <wp:docPr id="596977164" name="Picture 59697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28925" cy="3924300"/>
                    </a:xfrm>
                    <a:prstGeom prst="rect">
                      <a:avLst/>
                    </a:prstGeom>
                  </pic:spPr>
                </pic:pic>
              </a:graphicData>
            </a:graphic>
          </wp:inline>
        </w:drawing>
      </w:r>
    </w:p>
    <w:p w14:paraId="54F80BF4" w14:textId="77777777" w:rsidR="003561DF" w:rsidRDefault="003561DF" w:rsidP="003561DF">
      <w:pPr>
        <w:rPr>
          <w:rFonts w:ascii="Georgia" w:eastAsia="Georgia" w:hAnsi="Georgia" w:cs="Georgia"/>
          <w:color w:val="000000" w:themeColor="text1"/>
          <w:sz w:val="24"/>
          <w:szCs w:val="24"/>
        </w:rPr>
      </w:pPr>
    </w:p>
    <w:tbl>
      <w:tblPr>
        <w:tblW w:w="0" w:type="auto"/>
        <w:tblLayout w:type="fixed"/>
        <w:tblLook w:val="06A0" w:firstRow="1" w:lastRow="0" w:firstColumn="1" w:lastColumn="0" w:noHBand="1" w:noVBand="1"/>
      </w:tblPr>
      <w:tblGrid>
        <w:gridCol w:w="1845"/>
        <w:gridCol w:w="2115"/>
        <w:gridCol w:w="2070"/>
        <w:gridCol w:w="18"/>
      </w:tblGrid>
      <w:tr w:rsidR="003561DF" w14:paraId="39045545" w14:textId="77777777" w:rsidTr="009157D1">
        <w:trPr>
          <w:gridAfter w:val="1"/>
          <w:wAfter w:w="18" w:type="dxa"/>
        </w:trPr>
        <w:tc>
          <w:tcPr>
            <w:tcW w:w="1845" w:type="dxa"/>
            <w:tcBorders>
              <w:top w:val="single" w:sz="6" w:space="0" w:color="111111"/>
              <w:left w:val="single" w:sz="6" w:space="0" w:color="111111"/>
              <w:bottom w:val="single" w:sz="6" w:space="0" w:color="111111"/>
              <w:right w:val="nil"/>
            </w:tcBorders>
            <w:shd w:val="clear" w:color="auto" w:fill="DBE5F1"/>
          </w:tcPr>
          <w:p w14:paraId="4AEF7624" w14:textId="77777777" w:rsidR="003561DF" w:rsidRDefault="003561DF" w:rsidP="009157D1">
            <w:pPr>
              <w:jc w:val="center"/>
              <w:rPr>
                <w:rFonts w:ascii="Helvetica" w:eastAsia="Helvetica" w:hAnsi="Helvetica" w:cs="Helvetica"/>
                <w:color w:val="111111"/>
                <w:sz w:val="21"/>
                <w:szCs w:val="21"/>
              </w:rPr>
            </w:pPr>
            <w:r w:rsidRPr="66D35608">
              <w:rPr>
                <w:rFonts w:ascii="Helvetica" w:eastAsia="Helvetica" w:hAnsi="Helvetica" w:cs="Helvetica"/>
                <w:b/>
                <w:bCs/>
                <w:color w:val="111111"/>
                <w:sz w:val="21"/>
                <w:szCs w:val="21"/>
              </w:rPr>
              <w:t>Device</w:t>
            </w:r>
          </w:p>
        </w:tc>
        <w:tc>
          <w:tcPr>
            <w:tcW w:w="2115" w:type="dxa"/>
            <w:tcBorders>
              <w:top w:val="single" w:sz="6" w:space="0" w:color="111111"/>
              <w:left w:val="single" w:sz="6" w:space="0" w:color="111111"/>
              <w:bottom w:val="single" w:sz="6" w:space="0" w:color="111111"/>
              <w:right w:val="nil"/>
            </w:tcBorders>
            <w:shd w:val="clear" w:color="auto" w:fill="DBE5F1"/>
          </w:tcPr>
          <w:p w14:paraId="5F942F7F" w14:textId="77777777" w:rsidR="003561DF" w:rsidRDefault="003561DF" w:rsidP="009157D1">
            <w:pPr>
              <w:jc w:val="center"/>
              <w:rPr>
                <w:rFonts w:ascii="Helvetica" w:eastAsia="Helvetica" w:hAnsi="Helvetica" w:cs="Helvetica"/>
                <w:color w:val="111111"/>
                <w:sz w:val="21"/>
                <w:szCs w:val="21"/>
              </w:rPr>
            </w:pPr>
            <w:r w:rsidRPr="66D35608">
              <w:rPr>
                <w:rFonts w:ascii="Helvetica" w:eastAsia="Helvetica" w:hAnsi="Helvetica" w:cs="Helvetica"/>
                <w:b/>
                <w:bCs/>
                <w:color w:val="111111"/>
                <w:sz w:val="21"/>
                <w:szCs w:val="21"/>
              </w:rPr>
              <w:t>Interface</w:t>
            </w:r>
          </w:p>
        </w:tc>
        <w:tc>
          <w:tcPr>
            <w:tcW w:w="2070" w:type="dxa"/>
            <w:tcBorders>
              <w:top w:val="single" w:sz="6" w:space="0" w:color="111111"/>
              <w:left w:val="single" w:sz="6" w:space="0" w:color="111111"/>
              <w:bottom w:val="single" w:sz="6" w:space="0" w:color="111111"/>
              <w:right w:val="nil"/>
            </w:tcBorders>
            <w:shd w:val="clear" w:color="auto" w:fill="DBE5F1"/>
          </w:tcPr>
          <w:p w14:paraId="52EF14F8" w14:textId="77777777" w:rsidR="003561DF" w:rsidRDefault="003561DF" w:rsidP="009157D1">
            <w:pPr>
              <w:jc w:val="center"/>
              <w:rPr>
                <w:rFonts w:ascii="Helvetica" w:eastAsia="Helvetica" w:hAnsi="Helvetica" w:cs="Helvetica"/>
                <w:color w:val="111111"/>
                <w:sz w:val="21"/>
                <w:szCs w:val="21"/>
              </w:rPr>
            </w:pPr>
            <w:r w:rsidRPr="66D35608">
              <w:rPr>
                <w:rFonts w:ascii="Helvetica" w:eastAsia="Helvetica" w:hAnsi="Helvetica" w:cs="Helvetica"/>
                <w:b/>
                <w:bCs/>
                <w:color w:val="111111"/>
                <w:sz w:val="21"/>
                <w:szCs w:val="21"/>
              </w:rPr>
              <w:t>IP Address</w:t>
            </w:r>
          </w:p>
        </w:tc>
      </w:tr>
      <w:tr w:rsidR="003561DF" w14:paraId="23F90081" w14:textId="77777777" w:rsidTr="009157D1">
        <w:tc>
          <w:tcPr>
            <w:tcW w:w="1845" w:type="dxa"/>
            <w:vMerge w:val="restart"/>
            <w:tcBorders>
              <w:top w:val="single" w:sz="6" w:space="0" w:color="111111"/>
              <w:left w:val="single" w:sz="6" w:space="0" w:color="111111"/>
              <w:bottom w:val="single" w:sz="6" w:space="0" w:color="111111"/>
              <w:right w:val="single" w:sz="6" w:space="0" w:color="111111"/>
            </w:tcBorders>
          </w:tcPr>
          <w:p w14:paraId="76481679"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R1</w:t>
            </w:r>
          </w:p>
        </w:tc>
        <w:tc>
          <w:tcPr>
            <w:tcW w:w="2115" w:type="dxa"/>
            <w:tcBorders>
              <w:top w:val="single" w:sz="6" w:space="0" w:color="111111"/>
              <w:left w:val="single" w:sz="6" w:space="0" w:color="111111"/>
              <w:bottom w:val="single" w:sz="6" w:space="0" w:color="111111"/>
              <w:right w:val="single" w:sz="6" w:space="0" w:color="111111"/>
            </w:tcBorders>
          </w:tcPr>
          <w:p w14:paraId="46931B10"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G0/0/0</w:t>
            </w:r>
            <w:r>
              <w:rPr>
                <w:rFonts w:ascii="Helvetica" w:eastAsia="Helvetica" w:hAnsi="Helvetica" w:cs="Helvetica"/>
                <w:color w:val="222222"/>
                <w:sz w:val="25"/>
                <w:szCs w:val="25"/>
              </w:rPr>
              <w:t>.1</w:t>
            </w:r>
          </w:p>
        </w:tc>
        <w:tc>
          <w:tcPr>
            <w:tcW w:w="2088" w:type="dxa"/>
            <w:gridSpan w:val="2"/>
            <w:tcBorders>
              <w:top w:val="single" w:sz="6" w:space="0" w:color="111111"/>
              <w:left w:val="single" w:sz="6" w:space="0" w:color="111111"/>
              <w:bottom w:val="single" w:sz="6" w:space="0" w:color="111111"/>
              <w:right w:val="single" w:sz="6" w:space="0" w:color="111111"/>
            </w:tcBorders>
          </w:tcPr>
          <w:p w14:paraId="14821F70"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192.168.0.1 /24</w:t>
            </w:r>
          </w:p>
          <w:p w14:paraId="5EFCD15F" w14:textId="77777777" w:rsidR="003561DF" w:rsidRDefault="003561DF" w:rsidP="009157D1">
            <w:pPr>
              <w:rPr>
                <w:rFonts w:ascii="Helvetica" w:eastAsia="Helvetica" w:hAnsi="Helvetica" w:cs="Helvetica"/>
                <w:color w:val="222222"/>
                <w:sz w:val="25"/>
                <w:szCs w:val="25"/>
              </w:rPr>
            </w:pPr>
          </w:p>
        </w:tc>
      </w:tr>
      <w:tr w:rsidR="003561DF" w14:paraId="3B594927" w14:textId="77777777" w:rsidTr="009157D1">
        <w:trPr>
          <w:gridAfter w:val="1"/>
          <w:wAfter w:w="18" w:type="dxa"/>
        </w:trPr>
        <w:tc>
          <w:tcPr>
            <w:tcW w:w="1845" w:type="dxa"/>
            <w:vMerge/>
            <w:tcBorders>
              <w:top w:val="single" w:sz="6" w:space="0" w:color="111111"/>
              <w:left w:val="single" w:sz="6" w:space="0" w:color="111111"/>
              <w:bottom w:val="single" w:sz="6" w:space="0" w:color="111111"/>
              <w:right w:val="single" w:sz="6" w:space="0" w:color="111111"/>
            </w:tcBorders>
          </w:tcPr>
          <w:p w14:paraId="22952A49" w14:textId="77777777" w:rsidR="003561DF" w:rsidRDefault="003561DF" w:rsidP="009157D1"/>
        </w:tc>
        <w:tc>
          <w:tcPr>
            <w:tcW w:w="2115" w:type="dxa"/>
            <w:tcBorders>
              <w:top w:val="single" w:sz="6" w:space="0" w:color="111111"/>
              <w:left w:val="single" w:sz="6" w:space="0" w:color="111111"/>
              <w:bottom w:val="single" w:sz="6" w:space="0" w:color="111111"/>
              <w:right w:val="single" w:sz="6" w:space="0" w:color="111111"/>
            </w:tcBorders>
          </w:tcPr>
          <w:p w14:paraId="4F83E8B1"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G0/0/0.2</w:t>
            </w:r>
          </w:p>
        </w:tc>
        <w:tc>
          <w:tcPr>
            <w:tcW w:w="2070" w:type="dxa"/>
            <w:tcBorders>
              <w:top w:val="single" w:sz="6" w:space="0" w:color="111111"/>
              <w:left w:val="single" w:sz="6" w:space="0" w:color="111111"/>
              <w:bottom w:val="single" w:sz="6" w:space="0" w:color="111111"/>
              <w:right w:val="single" w:sz="6" w:space="0" w:color="111111"/>
            </w:tcBorders>
          </w:tcPr>
          <w:p w14:paraId="1282B4A8"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172.16.0.1</w:t>
            </w:r>
            <w:r w:rsidRPr="66D35608">
              <w:rPr>
                <w:rFonts w:ascii="Helvetica" w:eastAsia="Helvetica" w:hAnsi="Helvetica" w:cs="Helvetica"/>
                <w:color w:val="222222"/>
                <w:sz w:val="25"/>
                <w:szCs w:val="25"/>
              </w:rPr>
              <w:t xml:space="preserve"> /24</w:t>
            </w:r>
          </w:p>
        </w:tc>
      </w:tr>
      <w:tr w:rsidR="003561DF" w14:paraId="1AFC9395" w14:textId="77777777" w:rsidTr="009157D1">
        <w:trPr>
          <w:gridAfter w:val="1"/>
          <w:wAfter w:w="18" w:type="dxa"/>
        </w:trPr>
        <w:tc>
          <w:tcPr>
            <w:tcW w:w="1845" w:type="dxa"/>
            <w:vMerge w:val="restart"/>
            <w:tcBorders>
              <w:top w:val="single" w:sz="6" w:space="0" w:color="111111"/>
              <w:left w:val="single" w:sz="6" w:space="0" w:color="111111"/>
              <w:bottom w:val="single" w:sz="6" w:space="0" w:color="111111"/>
              <w:right w:val="single" w:sz="6" w:space="0" w:color="111111"/>
            </w:tcBorders>
          </w:tcPr>
          <w:p w14:paraId="6B5838E1"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R2</w:t>
            </w:r>
          </w:p>
        </w:tc>
        <w:tc>
          <w:tcPr>
            <w:tcW w:w="2115" w:type="dxa"/>
            <w:tcBorders>
              <w:top w:val="single" w:sz="6" w:space="0" w:color="111111"/>
              <w:left w:val="single" w:sz="6" w:space="0" w:color="111111"/>
              <w:bottom w:val="single" w:sz="6" w:space="0" w:color="111111"/>
              <w:right w:val="single" w:sz="6" w:space="0" w:color="111111"/>
            </w:tcBorders>
          </w:tcPr>
          <w:p w14:paraId="328AF62B"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G0/0/0</w:t>
            </w:r>
          </w:p>
        </w:tc>
        <w:tc>
          <w:tcPr>
            <w:tcW w:w="2070" w:type="dxa"/>
            <w:tcBorders>
              <w:top w:val="single" w:sz="6" w:space="0" w:color="111111"/>
              <w:left w:val="single" w:sz="6" w:space="0" w:color="111111"/>
              <w:bottom w:val="single" w:sz="6" w:space="0" w:color="111111"/>
              <w:right w:val="single" w:sz="6" w:space="0" w:color="111111"/>
            </w:tcBorders>
          </w:tcPr>
          <w:p w14:paraId="18128ECA"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192.168.1.1 /24</w:t>
            </w:r>
          </w:p>
        </w:tc>
      </w:tr>
      <w:tr w:rsidR="003561DF" w14:paraId="18C84949" w14:textId="77777777" w:rsidTr="009157D1">
        <w:trPr>
          <w:gridAfter w:val="1"/>
          <w:wAfter w:w="18" w:type="dxa"/>
        </w:trPr>
        <w:tc>
          <w:tcPr>
            <w:tcW w:w="1845" w:type="dxa"/>
            <w:vMerge/>
            <w:tcBorders>
              <w:left w:val="single" w:sz="0" w:space="0" w:color="111111"/>
              <w:bottom w:val="single" w:sz="0" w:space="0" w:color="111111"/>
              <w:right w:val="single" w:sz="0" w:space="0" w:color="111111"/>
            </w:tcBorders>
            <w:vAlign w:val="center"/>
          </w:tcPr>
          <w:p w14:paraId="66B67772" w14:textId="77777777" w:rsidR="003561DF" w:rsidRDefault="003561DF" w:rsidP="009157D1"/>
        </w:tc>
        <w:tc>
          <w:tcPr>
            <w:tcW w:w="2115" w:type="dxa"/>
            <w:tcBorders>
              <w:top w:val="single" w:sz="6" w:space="0" w:color="111111"/>
              <w:left w:val="single" w:sz="6" w:space="0" w:color="111111"/>
              <w:bottom w:val="single" w:sz="6" w:space="0" w:color="111111"/>
              <w:right w:val="single" w:sz="6" w:space="0" w:color="111111"/>
            </w:tcBorders>
          </w:tcPr>
          <w:p w14:paraId="011132B9"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w:t>
            </w:r>
            <w:r>
              <w:rPr>
                <w:rFonts w:ascii="Helvetica" w:eastAsia="Helvetica" w:hAnsi="Helvetica" w:cs="Helvetica"/>
                <w:color w:val="222222"/>
                <w:sz w:val="25"/>
                <w:szCs w:val="25"/>
              </w:rPr>
              <w:t>0.2</w:t>
            </w:r>
          </w:p>
          <w:p w14:paraId="0BD3A2AD" w14:textId="77777777" w:rsidR="003561DF" w:rsidRDefault="003561DF" w:rsidP="009157D1">
            <w:pPr>
              <w:rPr>
                <w:rFonts w:ascii="Helvetica" w:eastAsia="Helvetica" w:hAnsi="Helvetica" w:cs="Helvetica"/>
                <w:color w:val="222222"/>
                <w:sz w:val="25"/>
                <w:szCs w:val="25"/>
              </w:rPr>
            </w:pPr>
          </w:p>
        </w:tc>
        <w:tc>
          <w:tcPr>
            <w:tcW w:w="2070" w:type="dxa"/>
            <w:tcBorders>
              <w:top w:val="single" w:sz="6" w:space="0" w:color="111111"/>
              <w:left w:val="single" w:sz="6" w:space="0" w:color="111111"/>
              <w:bottom w:val="single" w:sz="6" w:space="0" w:color="111111"/>
              <w:right w:val="single" w:sz="6" w:space="0" w:color="111111"/>
            </w:tcBorders>
          </w:tcPr>
          <w:p w14:paraId="5114748E"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172.16.1.1 /24</w:t>
            </w:r>
          </w:p>
        </w:tc>
      </w:tr>
      <w:tr w:rsidR="003561DF" w14:paraId="244B294D" w14:textId="77777777" w:rsidTr="009157D1">
        <w:trPr>
          <w:gridAfter w:val="1"/>
          <w:wAfter w:w="18" w:type="dxa"/>
        </w:trPr>
        <w:tc>
          <w:tcPr>
            <w:tcW w:w="1845" w:type="dxa"/>
            <w:vMerge w:val="restart"/>
            <w:tcBorders>
              <w:top w:val="single" w:sz="6" w:space="0" w:color="111111"/>
              <w:left w:val="single" w:sz="6" w:space="0" w:color="111111"/>
              <w:bottom w:val="single" w:sz="6" w:space="0" w:color="111111"/>
              <w:right w:val="single" w:sz="6" w:space="0" w:color="111111"/>
            </w:tcBorders>
          </w:tcPr>
          <w:p w14:paraId="56B041A5"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R3</w:t>
            </w:r>
          </w:p>
        </w:tc>
        <w:tc>
          <w:tcPr>
            <w:tcW w:w="2115" w:type="dxa"/>
            <w:tcBorders>
              <w:top w:val="single" w:sz="6" w:space="0" w:color="111111"/>
              <w:left w:val="single" w:sz="6" w:space="0" w:color="111111"/>
              <w:bottom w:val="single" w:sz="6" w:space="0" w:color="111111"/>
              <w:right w:val="single" w:sz="6" w:space="0" w:color="111111"/>
            </w:tcBorders>
          </w:tcPr>
          <w:p w14:paraId="42D345C3"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G0/0/0</w:t>
            </w:r>
            <w:r>
              <w:rPr>
                <w:rFonts w:ascii="Helvetica" w:eastAsia="Helvetica" w:hAnsi="Helvetica" w:cs="Helvetica"/>
                <w:color w:val="222222"/>
                <w:sz w:val="25"/>
                <w:szCs w:val="25"/>
              </w:rPr>
              <w:t>.1</w:t>
            </w:r>
          </w:p>
          <w:p w14:paraId="3E28161E" w14:textId="77777777" w:rsidR="003561DF" w:rsidRDefault="003561DF" w:rsidP="009157D1">
            <w:pPr>
              <w:rPr>
                <w:rFonts w:ascii="Helvetica" w:eastAsia="Helvetica" w:hAnsi="Helvetica" w:cs="Helvetica"/>
                <w:color w:val="222222"/>
                <w:sz w:val="25"/>
                <w:szCs w:val="25"/>
              </w:rPr>
            </w:pPr>
          </w:p>
        </w:tc>
        <w:tc>
          <w:tcPr>
            <w:tcW w:w="2070" w:type="dxa"/>
            <w:tcBorders>
              <w:top w:val="single" w:sz="6" w:space="0" w:color="111111"/>
              <w:left w:val="single" w:sz="6" w:space="0" w:color="111111"/>
              <w:bottom w:val="single" w:sz="6" w:space="0" w:color="111111"/>
              <w:right w:val="single" w:sz="6" w:space="0" w:color="111111"/>
            </w:tcBorders>
          </w:tcPr>
          <w:p w14:paraId="22E5534B"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192.168.2.1 /24</w:t>
            </w:r>
          </w:p>
          <w:p w14:paraId="52B92848" w14:textId="77777777" w:rsidR="003561DF" w:rsidRDefault="003561DF" w:rsidP="009157D1">
            <w:pPr>
              <w:rPr>
                <w:rFonts w:ascii="Helvetica" w:eastAsia="Helvetica" w:hAnsi="Helvetica" w:cs="Helvetica"/>
                <w:color w:val="222222"/>
                <w:sz w:val="25"/>
                <w:szCs w:val="25"/>
              </w:rPr>
            </w:pPr>
          </w:p>
        </w:tc>
      </w:tr>
      <w:tr w:rsidR="003561DF" w14:paraId="0EC5CEDE" w14:textId="77777777" w:rsidTr="009157D1">
        <w:trPr>
          <w:gridAfter w:val="1"/>
          <w:wAfter w:w="18" w:type="dxa"/>
        </w:trPr>
        <w:tc>
          <w:tcPr>
            <w:tcW w:w="1845" w:type="dxa"/>
            <w:vMerge/>
            <w:tcBorders>
              <w:left w:val="single" w:sz="0" w:space="0" w:color="111111"/>
              <w:bottom w:val="single" w:sz="0" w:space="0" w:color="111111"/>
              <w:right w:val="single" w:sz="0" w:space="0" w:color="111111"/>
            </w:tcBorders>
            <w:vAlign w:val="center"/>
          </w:tcPr>
          <w:p w14:paraId="727C2BF6" w14:textId="77777777" w:rsidR="003561DF" w:rsidRDefault="003561DF" w:rsidP="009157D1"/>
        </w:tc>
        <w:tc>
          <w:tcPr>
            <w:tcW w:w="2115" w:type="dxa"/>
            <w:tcBorders>
              <w:top w:val="single" w:sz="6" w:space="0" w:color="111111"/>
              <w:left w:val="single" w:sz="6" w:space="0" w:color="111111"/>
              <w:bottom w:val="single" w:sz="6" w:space="0" w:color="111111"/>
              <w:right w:val="single" w:sz="6" w:space="0" w:color="111111"/>
            </w:tcBorders>
          </w:tcPr>
          <w:p w14:paraId="20AF7707"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w:t>
            </w:r>
            <w:r>
              <w:rPr>
                <w:rFonts w:ascii="Helvetica" w:eastAsia="Helvetica" w:hAnsi="Helvetica" w:cs="Helvetica"/>
                <w:color w:val="222222"/>
                <w:sz w:val="25"/>
                <w:szCs w:val="25"/>
              </w:rPr>
              <w:t>0.2</w:t>
            </w:r>
          </w:p>
          <w:p w14:paraId="0676085C" w14:textId="77777777" w:rsidR="003561DF" w:rsidRDefault="003561DF" w:rsidP="009157D1">
            <w:pPr>
              <w:rPr>
                <w:rFonts w:ascii="Helvetica" w:eastAsia="Helvetica" w:hAnsi="Helvetica" w:cs="Helvetica"/>
                <w:color w:val="222222"/>
                <w:sz w:val="25"/>
                <w:szCs w:val="25"/>
              </w:rPr>
            </w:pPr>
          </w:p>
        </w:tc>
        <w:tc>
          <w:tcPr>
            <w:tcW w:w="2070" w:type="dxa"/>
            <w:tcBorders>
              <w:top w:val="single" w:sz="6" w:space="0" w:color="111111"/>
              <w:left w:val="single" w:sz="6" w:space="0" w:color="111111"/>
              <w:bottom w:val="single" w:sz="6" w:space="0" w:color="111111"/>
              <w:right w:val="single" w:sz="6" w:space="0" w:color="111111"/>
            </w:tcBorders>
          </w:tcPr>
          <w:p w14:paraId="792B6977"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172.16.2.1 /24</w:t>
            </w:r>
          </w:p>
          <w:p w14:paraId="1179F557" w14:textId="77777777" w:rsidR="003561DF" w:rsidRDefault="003561DF" w:rsidP="009157D1">
            <w:pPr>
              <w:rPr>
                <w:rFonts w:ascii="Helvetica" w:eastAsia="Helvetica" w:hAnsi="Helvetica" w:cs="Helvetica"/>
                <w:color w:val="222222"/>
                <w:sz w:val="25"/>
                <w:szCs w:val="25"/>
              </w:rPr>
            </w:pPr>
          </w:p>
        </w:tc>
      </w:tr>
      <w:tr w:rsidR="003561DF" w14:paraId="76A4CAE4" w14:textId="77777777" w:rsidTr="009157D1">
        <w:trPr>
          <w:gridAfter w:val="1"/>
          <w:wAfter w:w="18" w:type="dxa"/>
        </w:trPr>
        <w:tc>
          <w:tcPr>
            <w:tcW w:w="1845" w:type="dxa"/>
            <w:vMerge w:val="restart"/>
            <w:tcBorders>
              <w:top w:val="single" w:sz="6" w:space="0" w:color="111111"/>
              <w:left w:val="single" w:sz="6" w:space="0" w:color="111111"/>
              <w:bottom w:val="single" w:sz="6" w:space="0" w:color="111111"/>
              <w:right w:val="single" w:sz="6" w:space="0" w:color="111111"/>
            </w:tcBorders>
          </w:tcPr>
          <w:p w14:paraId="559DE055"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R4</w:t>
            </w:r>
          </w:p>
        </w:tc>
        <w:tc>
          <w:tcPr>
            <w:tcW w:w="2115" w:type="dxa"/>
            <w:tcBorders>
              <w:top w:val="single" w:sz="6" w:space="0" w:color="111111"/>
              <w:left w:val="single" w:sz="6" w:space="0" w:color="111111"/>
              <w:bottom w:val="single" w:sz="6" w:space="0" w:color="111111"/>
              <w:right w:val="single" w:sz="6" w:space="0" w:color="111111"/>
            </w:tcBorders>
          </w:tcPr>
          <w:p w14:paraId="24B3F3DF"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w:t>
            </w:r>
            <w:r>
              <w:rPr>
                <w:rFonts w:ascii="Helvetica" w:eastAsia="Helvetica" w:hAnsi="Helvetica" w:cs="Helvetica"/>
                <w:color w:val="222222"/>
                <w:sz w:val="25"/>
                <w:szCs w:val="25"/>
              </w:rPr>
              <w:t>1.1</w:t>
            </w:r>
          </w:p>
          <w:p w14:paraId="269F876F" w14:textId="77777777" w:rsidR="003561DF" w:rsidRDefault="003561DF" w:rsidP="009157D1">
            <w:pPr>
              <w:rPr>
                <w:rFonts w:ascii="Helvetica" w:eastAsia="Helvetica" w:hAnsi="Helvetica" w:cs="Helvetica"/>
                <w:color w:val="222222"/>
                <w:sz w:val="25"/>
                <w:szCs w:val="25"/>
              </w:rPr>
            </w:pPr>
          </w:p>
        </w:tc>
        <w:tc>
          <w:tcPr>
            <w:tcW w:w="2070" w:type="dxa"/>
            <w:tcBorders>
              <w:top w:val="single" w:sz="6" w:space="0" w:color="111111"/>
              <w:left w:val="single" w:sz="6" w:space="0" w:color="111111"/>
              <w:bottom w:val="single" w:sz="6" w:space="0" w:color="111111"/>
              <w:right w:val="single" w:sz="6" w:space="0" w:color="111111"/>
            </w:tcBorders>
          </w:tcPr>
          <w:p w14:paraId="511B637F"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192.168.2.2 /24</w:t>
            </w:r>
          </w:p>
          <w:p w14:paraId="22C4E57E" w14:textId="77777777" w:rsidR="003561DF" w:rsidRDefault="003561DF" w:rsidP="009157D1">
            <w:pPr>
              <w:rPr>
                <w:rFonts w:ascii="Helvetica" w:eastAsia="Helvetica" w:hAnsi="Helvetica" w:cs="Helvetica"/>
                <w:color w:val="222222"/>
                <w:sz w:val="25"/>
                <w:szCs w:val="25"/>
              </w:rPr>
            </w:pPr>
          </w:p>
        </w:tc>
      </w:tr>
      <w:tr w:rsidR="003561DF" w14:paraId="4B9211D4" w14:textId="77777777" w:rsidTr="009157D1">
        <w:trPr>
          <w:gridAfter w:val="1"/>
          <w:wAfter w:w="18" w:type="dxa"/>
        </w:trPr>
        <w:tc>
          <w:tcPr>
            <w:tcW w:w="1845" w:type="dxa"/>
            <w:vMerge/>
            <w:tcBorders>
              <w:top w:val="single" w:sz="6" w:space="0" w:color="111111"/>
              <w:left w:val="single" w:sz="6" w:space="0" w:color="111111"/>
              <w:bottom w:val="single" w:sz="6" w:space="0" w:color="111111"/>
              <w:right w:val="single" w:sz="6" w:space="0" w:color="111111"/>
            </w:tcBorders>
          </w:tcPr>
          <w:p w14:paraId="2B088EE8" w14:textId="77777777" w:rsidR="003561DF" w:rsidRDefault="003561DF" w:rsidP="009157D1"/>
        </w:tc>
        <w:tc>
          <w:tcPr>
            <w:tcW w:w="2115" w:type="dxa"/>
            <w:tcBorders>
              <w:top w:val="single" w:sz="6" w:space="0" w:color="111111"/>
              <w:left w:val="single" w:sz="6" w:space="0" w:color="111111"/>
              <w:bottom w:val="single" w:sz="6" w:space="0" w:color="111111"/>
              <w:right w:val="single" w:sz="6" w:space="0" w:color="111111"/>
            </w:tcBorders>
          </w:tcPr>
          <w:p w14:paraId="025F1A59" w14:textId="77777777" w:rsidR="003561DF" w:rsidRDefault="003561DF" w:rsidP="009157D1">
            <w:pPr>
              <w:rPr>
                <w:rFonts w:ascii="Helvetica" w:eastAsia="Helvetica" w:hAnsi="Helvetica" w:cs="Helvetica"/>
                <w:color w:val="222222"/>
                <w:sz w:val="25"/>
                <w:szCs w:val="25"/>
              </w:rPr>
            </w:pPr>
            <w:r w:rsidRPr="66D35608">
              <w:rPr>
                <w:rFonts w:ascii="Helvetica" w:eastAsia="Helvetica" w:hAnsi="Helvetica" w:cs="Helvetica"/>
                <w:color w:val="222222"/>
                <w:sz w:val="25"/>
                <w:szCs w:val="25"/>
              </w:rPr>
              <w:t>G0/0/1</w:t>
            </w:r>
            <w:r>
              <w:rPr>
                <w:rFonts w:ascii="Helvetica" w:eastAsia="Helvetica" w:hAnsi="Helvetica" w:cs="Helvetica"/>
                <w:color w:val="222222"/>
                <w:sz w:val="25"/>
                <w:szCs w:val="25"/>
              </w:rPr>
              <w:t>.2</w:t>
            </w:r>
          </w:p>
        </w:tc>
        <w:tc>
          <w:tcPr>
            <w:tcW w:w="2070" w:type="dxa"/>
            <w:tcBorders>
              <w:top w:val="single" w:sz="6" w:space="0" w:color="111111"/>
              <w:left w:val="single" w:sz="6" w:space="0" w:color="111111"/>
              <w:bottom w:val="single" w:sz="6" w:space="0" w:color="111111"/>
              <w:right w:val="single" w:sz="6" w:space="0" w:color="111111"/>
            </w:tcBorders>
          </w:tcPr>
          <w:p w14:paraId="1582876D" w14:textId="77777777" w:rsidR="003561DF" w:rsidRDefault="003561DF" w:rsidP="009157D1">
            <w:pPr>
              <w:rPr>
                <w:rFonts w:ascii="Helvetica" w:eastAsia="Helvetica" w:hAnsi="Helvetica" w:cs="Helvetica"/>
                <w:color w:val="222222"/>
                <w:sz w:val="25"/>
                <w:szCs w:val="25"/>
              </w:rPr>
            </w:pPr>
            <w:r>
              <w:rPr>
                <w:rFonts w:ascii="Helvetica" w:eastAsia="Helvetica" w:hAnsi="Helvetica" w:cs="Helvetica"/>
                <w:color w:val="222222"/>
                <w:sz w:val="25"/>
                <w:szCs w:val="25"/>
              </w:rPr>
              <w:t>172.16.2.2 /24</w:t>
            </w:r>
          </w:p>
        </w:tc>
      </w:tr>
    </w:tbl>
    <w:p w14:paraId="3DC2C975" w14:textId="77777777" w:rsidR="003561DF" w:rsidRDefault="003561DF" w:rsidP="003561DF">
      <w:pPr>
        <w:rPr>
          <w:rFonts w:ascii="Calibri" w:eastAsia="Calibri" w:hAnsi="Calibri" w:cs="Arial"/>
          <w:color w:val="000000" w:themeColor="text1"/>
          <w:sz w:val="24"/>
          <w:szCs w:val="24"/>
        </w:rPr>
      </w:pPr>
    </w:p>
    <w:p w14:paraId="74B7665E"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Configurations</w:t>
      </w:r>
    </w:p>
    <w:p w14:paraId="3ADF0E53" w14:textId="77777777" w:rsidR="003561DF" w:rsidRDefault="003561DF" w:rsidP="003561DF">
      <w:pPr>
        <w:rPr>
          <w:rFonts w:ascii="Times New Roman" w:eastAsia="Times New Roman" w:hAnsi="Times New Roman" w:cs="Times New Roman"/>
          <w:color w:val="000000" w:themeColor="text1"/>
          <w:sz w:val="36"/>
          <w:szCs w:val="36"/>
        </w:rPr>
      </w:pPr>
      <w:r w:rsidRPr="66D35608">
        <w:rPr>
          <w:rFonts w:ascii="Times New Roman" w:eastAsia="Times New Roman" w:hAnsi="Times New Roman" w:cs="Times New Roman"/>
          <w:b/>
          <w:bCs/>
          <w:color w:val="000000" w:themeColor="text1"/>
          <w:sz w:val="36"/>
          <w:szCs w:val="36"/>
          <w:u w:val="single"/>
        </w:rPr>
        <w:t>Router 1</w:t>
      </w:r>
    </w:p>
    <w:p w14:paraId="1A354877"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run</w:t>
      </w:r>
    </w:p>
    <w:p w14:paraId="0929CD8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r1#show run</w:t>
      </w:r>
    </w:p>
    <w:p w14:paraId="23BF8FA3"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Building configuration...</w:t>
      </w:r>
    </w:p>
    <w:p w14:paraId="06F62BE5" w14:textId="77777777" w:rsidR="003561DF" w:rsidRPr="00995595" w:rsidRDefault="003561DF" w:rsidP="003561DF">
      <w:pPr>
        <w:spacing w:after="0"/>
        <w:rPr>
          <w:rFonts w:ascii="Courier New" w:eastAsia="Courier New" w:hAnsi="Courier New" w:cs="Courier New"/>
          <w:color w:val="000000" w:themeColor="text1"/>
          <w:sz w:val="24"/>
          <w:szCs w:val="24"/>
        </w:rPr>
      </w:pPr>
    </w:p>
    <w:p w14:paraId="2CFEB534" w14:textId="77777777" w:rsidR="003561DF" w:rsidRPr="00995595" w:rsidRDefault="003561DF" w:rsidP="003561DF">
      <w:pPr>
        <w:spacing w:after="0"/>
        <w:rPr>
          <w:rFonts w:ascii="Courier New" w:eastAsia="Courier New" w:hAnsi="Courier New" w:cs="Courier New"/>
          <w:color w:val="000000" w:themeColor="text1"/>
          <w:sz w:val="24"/>
          <w:szCs w:val="24"/>
        </w:rPr>
      </w:pPr>
    </w:p>
    <w:p w14:paraId="427A4A8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Current configuration : 1847 bytes</w:t>
      </w:r>
    </w:p>
    <w:p w14:paraId="688A178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14B6556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Last configuration change at 15:47:25 UTC Mon Mar 21</w:t>
      </w:r>
      <w:proofErr w:type="gramStart"/>
      <w:r w:rsidRPr="00995595">
        <w:rPr>
          <w:rFonts w:ascii="Courier New" w:eastAsia="Courier New" w:hAnsi="Courier New" w:cs="Courier New"/>
          <w:color w:val="000000" w:themeColor="text1"/>
          <w:sz w:val="24"/>
          <w:szCs w:val="24"/>
        </w:rPr>
        <w:t xml:space="preserve"> 2022</w:t>
      </w:r>
      <w:proofErr w:type="gramEnd"/>
    </w:p>
    <w:p w14:paraId="31F696A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5BFE366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version 15.5</w:t>
      </w:r>
    </w:p>
    <w:p w14:paraId="427A981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service timestamps debug datetime msec</w:t>
      </w:r>
    </w:p>
    <w:p w14:paraId="74296F7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service timestamps log datetime msec</w:t>
      </w:r>
    </w:p>
    <w:p w14:paraId="74A507A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no platform punt-keepalive disable-kernel-core</w:t>
      </w:r>
    </w:p>
    <w:p w14:paraId="7A23AE7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45E9F85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hostname r1</w:t>
      </w:r>
    </w:p>
    <w:p w14:paraId="3BE99A2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BCB442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boot-start-marker</w:t>
      </w:r>
    </w:p>
    <w:p w14:paraId="100337C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boot-end-marker</w:t>
      </w:r>
    </w:p>
    <w:p w14:paraId="6680C24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74AA4C4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lastRenderedPageBreak/>
        <w:t>vrf definition Mgmt-intf</w:t>
      </w:r>
    </w:p>
    <w:p w14:paraId="443E0163"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w:t>
      </w:r>
    </w:p>
    <w:p w14:paraId="19C7FD8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address-family ipv4</w:t>
      </w:r>
    </w:p>
    <w:p w14:paraId="2855A6E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exit-address-family</w:t>
      </w:r>
    </w:p>
    <w:p w14:paraId="78F04EE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w:t>
      </w:r>
    </w:p>
    <w:p w14:paraId="36108243"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address-family ipv6</w:t>
      </w:r>
    </w:p>
    <w:p w14:paraId="3262059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exit-address-family</w:t>
      </w:r>
    </w:p>
    <w:p w14:paraId="757DC6C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754088D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no aaa </w:t>
      </w:r>
      <w:proofErr w:type="gramStart"/>
      <w:r w:rsidRPr="00995595">
        <w:rPr>
          <w:rFonts w:ascii="Courier New" w:eastAsia="Courier New" w:hAnsi="Courier New" w:cs="Courier New"/>
          <w:color w:val="000000" w:themeColor="text1"/>
          <w:sz w:val="24"/>
          <w:szCs w:val="24"/>
        </w:rPr>
        <w:t>new-model</w:t>
      </w:r>
      <w:proofErr w:type="gramEnd"/>
    </w:p>
    <w:p w14:paraId="47CF001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6B42632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ip vrf FACEBOOK</w:t>
      </w:r>
    </w:p>
    <w:p w14:paraId="6CE33E0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64CFE22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ip vrf APPLE</w:t>
      </w:r>
    </w:p>
    <w:p w14:paraId="1624720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F381BD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subscriber templating</w:t>
      </w:r>
    </w:p>
    <w:p w14:paraId="768FD22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multilink bundle-name authenticated</w:t>
      </w:r>
    </w:p>
    <w:p w14:paraId="067E08F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2C2AF40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license udi pid ISR4321/K9 sn FDO214811ZM</w:t>
      </w:r>
    </w:p>
    <w:p w14:paraId="06E0738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6BBCEAB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spanning-tree extend system-id</w:t>
      </w:r>
    </w:p>
    <w:p w14:paraId="4985652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1D86F1A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redundancy</w:t>
      </w:r>
    </w:p>
    <w:p w14:paraId="5CF21F2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mode none</w:t>
      </w:r>
    </w:p>
    <w:p w14:paraId="4FA2534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21613CB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vlan internal allocation policy ascending</w:t>
      </w:r>
    </w:p>
    <w:p w14:paraId="2A62BFE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2968B3B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GigabitEthernet0/0/0</w:t>
      </w:r>
    </w:p>
    <w:p w14:paraId="30C3798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561A082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negotiation auto</w:t>
      </w:r>
    </w:p>
    <w:p w14:paraId="3FB7D7C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ADCA5D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GigabitEthernet0/0/0.1</w:t>
      </w:r>
    </w:p>
    <w:p w14:paraId="4DD2C85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lastRenderedPageBreak/>
        <w:t xml:space="preserve"> encapsulation dot1Q 1 native</w:t>
      </w:r>
    </w:p>
    <w:p w14:paraId="2A5CF4B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ip vrf forwarding APPLE</w:t>
      </w:r>
    </w:p>
    <w:p w14:paraId="4B251062"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ip address 192.168.0.1 255.255.255.0</w:t>
      </w:r>
    </w:p>
    <w:p w14:paraId="67F25BC3"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57B731B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GigabitEthernet0/0/0.2</w:t>
      </w:r>
    </w:p>
    <w:p w14:paraId="29FB063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encapsulation dot1Q 2</w:t>
      </w:r>
    </w:p>
    <w:p w14:paraId="1E29F91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ip vrf forwarding FACEBOOK</w:t>
      </w:r>
    </w:p>
    <w:p w14:paraId="4B45DF6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ip address 172.16.0.1 255.255.255.0</w:t>
      </w:r>
    </w:p>
    <w:p w14:paraId="5297D8B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ip router isis</w:t>
      </w:r>
    </w:p>
    <w:p w14:paraId="2661D912"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12D1534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GigabitEthernet0/0/1</w:t>
      </w:r>
    </w:p>
    <w:p w14:paraId="0375303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41C7DB9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2B40046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negotiation auto</w:t>
      </w:r>
    </w:p>
    <w:p w14:paraId="51F4AC8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328B356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Serial0/1/0</w:t>
      </w:r>
    </w:p>
    <w:p w14:paraId="218C3DA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1C271BD2"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2363187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2BAD4FA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Serial0/1/1</w:t>
      </w:r>
    </w:p>
    <w:p w14:paraId="32D5F17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549D51B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32550AD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38D8B6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GigabitEthernet0/2/0</w:t>
      </w:r>
    </w:p>
    <w:p w14:paraId="682A028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2EB0B90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4CB751A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negotiation auto</w:t>
      </w:r>
    </w:p>
    <w:p w14:paraId="2FC372A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7811DFA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GigabitEthernet0/2/1</w:t>
      </w:r>
    </w:p>
    <w:p w14:paraId="60BE275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79F72ED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1ACD7EF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lastRenderedPageBreak/>
        <w:t xml:space="preserve"> negotiation auto</w:t>
      </w:r>
    </w:p>
    <w:p w14:paraId="588DC4C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51C37683"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GigabitEthernet0</w:t>
      </w:r>
    </w:p>
    <w:p w14:paraId="52A6667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vrf forwarding Mgmt-intf</w:t>
      </w:r>
    </w:p>
    <w:p w14:paraId="54B5CC2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5D64F33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04D36E0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negotiation auto</w:t>
      </w:r>
    </w:p>
    <w:p w14:paraId="3E30F5B5"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774F018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interface Vlan1</w:t>
      </w:r>
    </w:p>
    <w:p w14:paraId="2CFBBED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no ip address</w:t>
      </w:r>
    </w:p>
    <w:p w14:paraId="50D5FE2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shutdown</w:t>
      </w:r>
    </w:p>
    <w:p w14:paraId="3C82E34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456B40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router ospf 1 vrf APPLE</w:t>
      </w:r>
    </w:p>
    <w:p w14:paraId="0D44323B"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router-id 1.1.1.1</w:t>
      </w:r>
    </w:p>
    <w:p w14:paraId="0C47A6D4"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network 192.168.0.0 0.0.0.255 area 0</w:t>
      </w:r>
    </w:p>
    <w:p w14:paraId="33D7B8A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75D2D95E"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router isis</w:t>
      </w:r>
    </w:p>
    <w:p w14:paraId="34E9E608"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vrf FACEBOOK</w:t>
      </w:r>
    </w:p>
    <w:p w14:paraId="0C2A968E"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net 49.0001.0000.0000.000a.00</w:t>
      </w:r>
    </w:p>
    <w:p w14:paraId="58DE6A4D"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67A0E5F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ip forward-protocol nd</w:t>
      </w:r>
    </w:p>
    <w:p w14:paraId="22A2EDF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no ip http server</w:t>
      </w:r>
    </w:p>
    <w:p w14:paraId="5F9060F7"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no ip http </w:t>
      </w:r>
      <w:proofErr w:type="gramStart"/>
      <w:r w:rsidRPr="00995595">
        <w:rPr>
          <w:rFonts w:ascii="Courier New" w:eastAsia="Courier New" w:hAnsi="Courier New" w:cs="Courier New"/>
          <w:color w:val="000000" w:themeColor="text1"/>
          <w:sz w:val="24"/>
          <w:szCs w:val="24"/>
        </w:rPr>
        <w:t>secure-server</w:t>
      </w:r>
      <w:proofErr w:type="gramEnd"/>
    </w:p>
    <w:p w14:paraId="40E4D912"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ip tftp source-interface GigabitEthernet0</w:t>
      </w:r>
    </w:p>
    <w:p w14:paraId="26684C4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0A41FC62"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control-plane</w:t>
      </w:r>
    </w:p>
    <w:p w14:paraId="207BF9DF"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4F2D915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line con 0</w:t>
      </w:r>
    </w:p>
    <w:p w14:paraId="222C97D6"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stopbits 1</w:t>
      </w:r>
    </w:p>
    <w:p w14:paraId="23C9A431"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line aux 0</w:t>
      </w:r>
    </w:p>
    <w:p w14:paraId="09ACAF2A"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stopbits 1</w:t>
      </w:r>
    </w:p>
    <w:p w14:paraId="40C89D0C"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lastRenderedPageBreak/>
        <w:t>line vty 0 4</w:t>
      </w:r>
    </w:p>
    <w:p w14:paraId="6B3DB770"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 xml:space="preserve"> login</w:t>
      </w:r>
    </w:p>
    <w:p w14:paraId="39B33AF9" w14:textId="77777777" w:rsidR="003561DF" w:rsidRPr="00995595"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w:t>
      </w:r>
    </w:p>
    <w:p w14:paraId="2BEA42E4" w14:textId="77777777" w:rsidR="003561DF" w:rsidRPr="00680548" w:rsidRDefault="003561DF" w:rsidP="003561DF">
      <w:pPr>
        <w:spacing w:after="0"/>
        <w:rPr>
          <w:rFonts w:ascii="Courier New" w:eastAsia="Courier New" w:hAnsi="Courier New" w:cs="Courier New"/>
          <w:color w:val="000000" w:themeColor="text1"/>
          <w:sz w:val="24"/>
          <w:szCs w:val="24"/>
        </w:rPr>
      </w:pPr>
      <w:r w:rsidRPr="00995595">
        <w:rPr>
          <w:rFonts w:ascii="Courier New" w:eastAsia="Courier New" w:hAnsi="Courier New" w:cs="Courier New"/>
          <w:color w:val="000000" w:themeColor="text1"/>
          <w:sz w:val="24"/>
          <w:szCs w:val="24"/>
        </w:rPr>
        <w:t>end</w:t>
      </w:r>
    </w:p>
    <w:p w14:paraId="5514F5E6"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route vrf APPLE/FACEBOOK</w:t>
      </w:r>
    </w:p>
    <w:p w14:paraId="202A66ED" w14:textId="77777777" w:rsidR="003561DF" w:rsidRPr="00F90F0D" w:rsidRDefault="003561DF" w:rsidP="003561DF">
      <w:pPr>
        <w:spacing w:after="0"/>
        <w:rPr>
          <w:rFonts w:ascii="Courier New" w:eastAsia="Courier New" w:hAnsi="Courier New" w:cs="Courier New"/>
          <w:b/>
          <w:bCs/>
          <w:color w:val="000000" w:themeColor="text1"/>
          <w:sz w:val="24"/>
          <w:szCs w:val="24"/>
          <w:u w:val="single"/>
        </w:rPr>
      </w:pPr>
      <w:r w:rsidRPr="00F90F0D">
        <w:rPr>
          <w:rFonts w:ascii="Courier New" w:eastAsia="Courier New" w:hAnsi="Courier New" w:cs="Courier New"/>
          <w:b/>
          <w:bCs/>
          <w:color w:val="000000" w:themeColor="text1"/>
          <w:sz w:val="24"/>
          <w:szCs w:val="24"/>
          <w:u w:val="single"/>
        </w:rPr>
        <w:t>APPLE</w:t>
      </w:r>
    </w:p>
    <w:p w14:paraId="15BB5AEE"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r1#show ip route vrf APPLE</w:t>
      </w:r>
    </w:p>
    <w:p w14:paraId="4F9C2537" w14:textId="77777777" w:rsidR="003561DF" w:rsidRPr="00F90F0D" w:rsidRDefault="003561DF" w:rsidP="003561DF">
      <w:pPr>
        <w:spacing w:after="0"/>
        <w:rPr>
          <w:rFonts w:ascii="Courier New" w:eastAsia="Courier New" w:hAnsi="Courier New" w:cs="Courier New"/>
          <w:color w:val="000000" w:themeColor="text1"/>
          <w:sz w:val="24"/>
          <w:szCs w:val="24"/>
        </w:rPr>
      </w:pPr>
    </w:p>
    <w:p w14:paraId="344C9722"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Routing Table: APPLE</w:t>
      </w:r>
    </w:p>
    <w:p w14:paraId="794EB942"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Codes: L - local, C - connected, S - static, R - RIP, M - mobile, B - BGP</w:t>
      </w:r>
    </w:p>
    <w:p w14:paraId="5C2604DF"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D - EIGRP, EX - EIGRP external, O - OSPF, IA - OSPF inter area</w:t>
      </w:r>
    </w:p>
    <w:p w14:paraId="3995CE6E"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N1 - OSPF NSSA external type 1, N2 - OSPF NSSA external type 2</w:t>
      </w:r>
    </w:p>
    <w:p w14:paraId="431D2F9F"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E1 - OSPF external type 1, E2 - OSPF external type 2</w:t>
      </w:r>
    </w:p>
    <w:p w14:paraId="51B8C28C"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i - IS-IS, su - IS-IS summary, L1 - IS-IS level-1, L2 - IS-IS level-2</w:t>
      </w:r>
    </w:p>
    <w:p w14:paraId="380C6241"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ia - IS-IS inter area, * - candidate default, U - per-user static route</w:t>
      </w:r>
    </w:p>
    <w:p w14:paraId="4E2238F2"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o - ODR, P - periodic downloaded static route, H - NHRP, l - LISP</w:t>
      </w:r>
    </w:p>
    <w:p w14:paraId="11EF73E2"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a - application route</w:t>
      </w:r>
    </w:p>
    <w:p w14:paraId="2A3D6205"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 - replicated route, % - next hop override, p - overrides from PfR</w:t>
      </w:r>
    </w:p>
    <w:p w14:paraId="0FE62725" w14:textId="77777777" w:rsidR="003561DF" w:rsidRPr="00F90F0D" w:rsidRDefault="003561DF" w:rsidP="003561DF">
      <w:pPr>
        <w:spacing w:after="0"/>
        <w:rPr>
          <w:rFonts w:ascii="Courier New" w:eastAsia="Courier New" w:hAnsi="Courier New" w:cs="Courier New"/>
          <w:color w:val="000000" w:themeColor="text1"/>
          <w:sz w:val="24"/>
          <w:szCs w:val="24"/>
        </w:rPr>
      </w:pPr>
    </w:p>
    <w:p w14:paraId="0B787B4E"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Gateway of last resort is not set</w:t>
      </w:r>
    </w:p>
    <w:p w14:paraId="281F100B" w14:textId="77777777" w:rsidR="003561DF" w:rsidRPr="00F90F0D" w:rsidRDefault="003561DF" w:rsidP="003561DF">
      <w:pPr>
        <w:spacing w:after="0"/>
        <w:rPr>
          <w:rFonts w:ascii="Courier New" w:eastAsia="Courier New" w:hAnsi="Courier New" w:cs="Courier New"/>
          <w:color w:val="000000" w:themeColor="text1"/>
          <w:sz w:val="24"/>
          <w:szCs w:val="24"/>
        </w:rPr>
      </w:pPr>
    </w:p>
    <w:p w14:paraId="4AB72C05"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 xml:space="preserve">      192.168.0.0/24 is variably subnetted, 2 subnets, 2 masks</w:t>
      </w:r>
    </w:p>
    <w:p w14:paraId="7020943B"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C        192.168.0.0/24 is directly connected, GigabitEthernet0/0/0.1</w:t>
      </w:r>
    </w:p>
    <w:p w14:paraId="2CE38229"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lastRenderedPageBreak/>
        <w:t>L        192.168.0.1/32 is directly connected, GigabitEthernet0/0/0.1</w:t>
      </w:r>
    </w:p>
    <w:p w14:paraId="2F0539EF" w14:textId="77777777" w:rsidR="003561DF" w:rsidRPr="00F90F0D"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O     192.168.1.0/24 [110/2] via 192.168.0.2, 3d00h, GigabitEthernet0/0/0.1</w:t>
      </w:r>
    </w:p>
    <w:p w14:paraId="768C53E6" w14:textId="77777777" w:rsidR="003561DF"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color w:val="000000" w:themeColor="text1"/>
          <w:sz w:val="24"/>
          <w:szCs w:val="24"/>
        </w:rPr>
        <w:t>O     192.168.2.0/24 [110/3] via 192.168.0.2, 3d00h, GigabitEthernet0/0/0.1</w:t>
      </w:r>
    </w:p>
    <w:p w14:paraId="007B82BD" w14:textId="77777777" w:rsidR="003561DF" w:rsidRDefault="003561DF" w:rsidP="003561DF">
      <w:pPr>
        <w:spacing w:after="0"/>
        <w:rPr>
          <w:rFonts w:ascii="Courier New" w:eastAsia="Courier New" w:hAnsi="Courier New" w:cs="Courier New"/>
          <w:color w:val="000000" w:themeColor="text1"/>
          <w:sz w:val="24"/>
          <w:szCs w:val="24"/>
        </w:rPr>
      </w:pPr>
      <w:r w:rsidRPr="00F90F0D">
        <w:rPr>
          <w:rFonts w:ascii="Courier New" w:eastAsia="Courier New" w:hAnsi="Courier New" w:cs="Courier New"/>
          <w:b/>
          <w:bCs/>
          <w:color w:val="000000" w:themeColor="text1"/>
          <w:sz w:val="24"/>
          <w:szCs w:val="24"/>
          <w:u w:val="single"/>
        </w:rPr>
        <w:t>FACEBOOK</w:t>
      </w:r>
    </w:p>
    <w:p w14:paraId="1D533A98"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r1#show ip route vrf FACEBOOK</w:t>
      </w:r>
    </w:p>
    <w:p w14:paraId="1CFB99F6" w14:textId="77777777" w:rsidR="003561DF" w:rsidRPr="001902DC" w:rsidRDefault="003561DF" w:rsidP="003561DF">
      <w:pPr>
        <w:spacing w:after="0"/>
        <w:rPr>
          <w:rFonts w:ascii="Courier New" w:eastAsia="Courier New" w:hAnsi="Courier New" w:cs="Courier New"/>
          <w:color w:val="000000" w:themeColor="text1"/>
          <w:sz w:val="24"/>
          <w:szCs w:val="24"/>
        </w:rPr>
      </w:pPr>
    </w:p>
    <w:p w14:paraId="7B4E2EF2"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Routing Table: FACEBOOK</w:t>
      </w:r>
    </w:p>
    <w:p w14:paraId="016BE16F"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Codes: L - local, C - connected, S - static, R - RIP, M - mobile, B - BGP</w:t>
      </w:r>
    </w:p>
    <w:p w14:paraId="22B3FD39"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D - EIGRP, EX - EIGRP external, O - OSPF, IA - OSPF inter area</w:t>
      </w:r>
    </w:p>
    <w:p w14:paraId="6E063964"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N1 - OSPF NSSA external type 1, N2 - OSPF NSSA external type 2</w:t>
      </w:r>
    </w:p>
    <w:p w14:paraId="7FD493D1"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E1 - OSPF external type 1, E2 - OSPF external type 2</w:t>
      </w:r>
    </w:p>
    <w:p w14:paraId="1937C379"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i - IS-IS, su - IS-IS summary, L1 - IS-IS level-1, L2 - IS-IS level-2</w:t>
      </w:r>
    </w:p>
    <w:p w14:paraId="0B52A6E4"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ia - IS-IS inter area, * - candidate default, U - per-user static route</w:t>
      </w:r>
    </w:p>
    <w:p w14:paraId="7CD93990"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o - ODR, P - periodic downloaded static route, H - NHRP, l - LISP</w:t>
      </w:r>
    </w:p>
    <w:p w14:paraId="3482471E"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a - application route</w:t>
      </w:r>
    </w:p>
    <w:p w14:paraId="04EF22D8"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 - replicated route, % - next hop override, p - overrides from PfR</w:t>
      </w:r>
    </w:p>
    <w:p w14:paraId="65185CE2" w14:textId="77777777" w:rsidR="003561DF" w:rsidRPr="001902DC" w:rsidRDefault="003561DF" w:rsidP="003561DF">
      <w:pPr>
        <w:spacing w:after="0"/>
        <w:rPr>
          <w:rFonts w:ascii="Courier New" w:eastAsia="Courier New" w:hAnsi="Courier New" w:cs="Courier New"/>
          <w:color w:val="000000" w:themeColor="text1"/>
          <w:sz w:val="24"/>
          <w:szCs w:val="24"/>
        </w:rPr>
      </w:pPr>
    </w:p>
    <w:p w14:paraId="72B02E94"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Gateway of last resort is not set</w:t>
      </w:r>
    </w:p>
    <w:p w14:paraId="6BF7D3DB" w14:textId="77777777" w:rsidR="003561DF" w:rsidRPr="001902DC" w:rsidRDefault="003561DF" w:rsidP="003561DF">
      <w:pPr>
        <w:spacing w:after="0"/>
        <w:rPr>
          <w:rFonts w:ascii="Courier New" w:eastAsia="Courier New" w:hAnsi="Courier New" w:cs="Courier New"/>
          <w:color w:val="000000" w:themeColor="text1"/>
          <w:sz w:val="24"/>
          <w:szCs w:val="24"/>
        </w:rPr>
      </w:pPr>
    </w:p>
    <w:p w14:paraId="1D876E93"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 xml:space="preserve">      172.16.0.0/16 is variably subnetted, 4 subnets, 2 masks</w:t>
      </w:r>
    </w:p>
    <w:p w14:paraId="6FA9B42C"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C        172.16.0.0/24 is directly connected, GigabitEthernet0/0/0.2</w:t>
      </w:r>
    </w:p>
    <w:p w14:paraId="5C71F3B8"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L        172.16.0.1/32 is directly connected, GigabitEthernet0/0/0.2</w:t>
      </w:r>
    </w:p>
    <w:p w14:paraId="1A9FBDE0" w14:textId="77777777" w:rsidR="003561DF" w:rsidRPr="001902DC"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lastRenderedPageBreak/>
        <w:t>i L1     172.16.1.0/24 [115/20] via 172.16.0.2, 3d00h, GigabitEthernet0/0/0.2</w:t>
      </w:r>
    </w:p>
    <w:p w14:paraId="7D4400A8" w14:textId="77777777" w:rsidR="003561DF" w:rsidRPr="00F90F0D" w:rsidRDefault="003561DF" w:rsidP="003561DF">
      <w:pPr>
        <w:spacing w:after="0"/>
        <w:rPr>
          <w:rFonts w:ascii="Courier New" w:eastAsia="Courier New" w:hAnsi="Courier New" w:cs="Courier New"/>
          <w:color w:val="000000" w:themeColor="text1"/>
          <w:sz w:val="24"/>
          <w:szCs w:val="24"/>
        </w:rPr>
      </w:pPr>
      <w:r w:rsidRPr="001902DC">
        <w:rPr>
          <w:rFonts w:ascii="Courier New" w:eastAsia="Courier New" w:hAnsi="Courier New" w:cs="Courier New"/>
          <w:color w:val="000000" w:themeColor="text1"/>
          <w:sz w:val="24"/>
          <w:szCs w:val="24"/>
        </w:rPr>
        <w:t>i L1     172.16.2.0/24 [115/30] via 172.16.0.2, 3d00h, GigabitEthernet0/0/0.2</w:t>
      </w:r>
    </w:p>
    <w:p w14:paraId="34DA1568"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protocols vrf APPLE/FACEBOOK</w:t>
      </w:r>
    </w:p>
    <w:p w14:paraId="2D7411AC"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APPLE</w:t>
      </w:r>
    </w:p>
    <w:p w14:paraId="58D6B39F"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r1#show ip protocols vrf APPLE</w:t>
      </w:r>
    </w:p>
    <w:p w14:paraId="3FB5C72F"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IP Routing is NSF aware ***</w:t>
      </w:r>
    </w:p>
    <w:p w14:paraId="3BA7298C" w14:textId="77777777" w:rsidR="003561DF" w:rsidRPr="003A3CF3" w:rsidRDefault="003561DF" w:rsidP="003561DF">
      <w:pPr>
        <w:spacing w:after="0"/>
        <w:rPr>
          <w:rFonts w:ascii="Courier New" w:eastAsia="Courier New" w:hAnsi="Courier New" w:cs="Courier New"/>
          <w:color w:val="000000" w:themeColor="text1"/>
          <w:sz w:val="24"/>
          <w:szCs w:val="24"/>
        </w:rPr>
      </w:pPr>
    </w:p>
    <w:p w14:paraId="16F1A0AD"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Routing Protocol is "ospf 1"</w:t>
      </w:r>
    </w:p>
    <w:p w14:paraId="4EADC4E5"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Outgoing update filter list for all interfaces is not set</w:t>
      </w:r>
    </w:p>
    <w:p w14:paraId="7B6759EF"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Incoming update filter list for all interfaces is not set</w:t>
      </w:r>
    </w:p>
    <w:p w14:paraId="46F2105F"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Router ID 1.1.1.1</w:t>
      </w:r>
    </w:p>
    <w:p w14:paraId="4F6AF1BD"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It is an area border router</w:t>
      </w:r>
    </w:p>
    <w:p w14:paraId="54C8C8B5"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Number of areas in this router is 1. 1 normal 0 stub 0 nssa</w:t>
      </w:r>
    </w:p>
    <w:p w14:paraId="35C8BAEB"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Maximum path: 4</w:t>
      </w:r>
    </w:p>
    <w:p w14:paraId="70B7AA2D"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Routing for Networks:</w:t>
      </w:r>
    </w:p>
    <w:p w14:paraId="51087443"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192.168.0.0 0.0.0.255 area 0</w:t>
      </w:r>
    </w:p>
    <w:p w14:paraId="4C61082E"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Routing Information Sources:</w:t>
      </w:r>
    </w:p>
    <w:p w14:paraId="41839E62"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Gateway         Distance      Last Update</w:t>
      </w:r>
    </w:p>
    <w:p w14:paraId="715FEEFD"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3.3.3.3              110      3d00h</w:t>
      </w:r>
    </w:p>
    <w:p w14:paraId="08605481" w14:textId="77777777" w:rsidR="003561DF" w:rsidRPr="003A3CF3"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2.2.2.2              110      3d00h</w:t>
      </w:r>
    </w:p>
    <w:p w14:paraId="72967E40" w14:textId="77777777" w:rsidR="003561DF" w:rsidRDefault="003561DF" w:rsidP="003561DF">
      <w:pPr>
        <w:spacing w:after="0"/>
        <w:rPr>
          <w:rFonts w:ascii="Courier New" w:eastAsia="Courier New" w:hAnsi="Courier New" w:cs="Courier New"/>
          <w:color w:val="000000" w:themeColor="text1"/>
          <w:sz w:val="24"/>
          <w:szCs w:val="24"/>
        </w:rPr>
      </w:pPr>
      <w:r w:rsidRPr="003A3CF3">
        <w:rPr>
          <w:rFonts w:ascii="Courier New" w:eastAsia="Courier New" w:hAnsi="Courier New" w:cs="Courier New"/>
          <w:color w:val="000000" w:themeColor="text1"/>
          <w:sz w:val="24"/>
          <w:szCs w:val="24"/>
        </w:rPr>
        <w:t xml:space="preserve">  Distance: (default is 110)</w:t>
      </w:r>
    </w:p>
    <w:p w14:paraId="12764F98"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5FD834E3"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r1#show ip protocols vrf FACEBOOK</w:t>
      </w:r>
    </w:p>
    <w:p w14:paraId="0471CAED"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IP Routing is NSF aware ***</w:t>
      </w:r>
    </w:p>
    <w:p w14:paraId="1C828D23" w14:textId="77777777" w:rsidR="003561DF" w:rsidRPr="00CA6567" w:rsidRDefault="003561DF" w:rsidP="003561DF">
      <w:pPr>
        <w:spacing w:after="0"/>
        <w:rPr>
          <w:rFonts w:ascii="Courier New" w:eastAsia="Courier New" w:hAnsi="Courier New" w:cs="Courier New"/>
          <w:color w:val="000000" w:themeColor="text1"/>
          <w:sz w:val="24"/>
          <w:szCs w:val="24"/>
        </w:rPr>
      </w:pPr>
    </w:p>
    <w:p w14:paraId="576D438B"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Routing Protocol is "isis"</w:t>
      </w:r>
    </w:p>
    <w:p w14:paraId="15C4FE72"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Outgoing update filter list for all interfaces is not set</w:t>
      </w:r>
    </w:p>
    <w:p w14:paraId="416211D0"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Incoming update filter list for all interfaces is not set</w:t>
      </w:r>
    </w:p>
    <w:p w14:paraId="6A522D74"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lastRenderedPageBreak/>
        <w:t xml:space="preserve">  Redistributing: isis</w:t>
      </w:r>
    </w:p>
    <w:p w14:paraId="6DA6B39F"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Address Summarization:</w:t>
      </w:r>
    </w:p>
    <w:p w14:paraId="2F45DDF6"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None</w:t>
      </w:r>
    </w:p>
    <w:p w14:paraId="2661024E"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Maximum path: 4</w:t>
      </w:r>
    </w:p>
    <w:p w14:paraId="72A23F4D"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Routing for Networks:</w:t>
      </w:r>
    </w:p>
    <w:p w14:paraId="55636C6D"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Routing Information Sources:</w:t>
      </w:r>
    </w:p>
    <w:p w14:paraId="62436A63"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Gateway         Distance      Last Update</w:t>
      </w:r>
    </w:p>
    <w:p w14:paraId="4F553B2B"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172.16.2.2           115      00:11:13</w:t>
      </w:r>
    </w:p>
    <w:p w14:paraId="13CBCD58"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172.16.0.2           115      00:11:13</w:t>
      </w:r>
    </w:p>
    <w:p w14:paraId="0C9171F4" w14:textId="77777777" w:rsidR="003561DF" w:rsidRPr="00CA6567"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172.16.1.2           115      00:11:13</w:t>
      </w:r>
    </w:p>
    <w:p w14:paraId="42CD4DF8" w14:textId="77777777" w:rsidR="003561DF" w:rsidRDefault="003561DF" w:rsidP="003561DF">
      <w:pPr>
        <w:spacing w:after="0"/>
        <w:rPr>
          <w:rFonts w:ascii="Courier New" w:eastAsia="Courier New" w:hAnsi="Courier New" w:cs="Courier New"/>
          <w:color w:val="000000" w:themeColor="text1"/>
          <w:sz w:val="24"/>
          <w:szCs w:val="24"/>
        </w:rPr>
      </w:pPr>
      <w:r w:rsidRPr="00CA6567">
        <w:rPr>
          <w:rFonts w:ascii="Courier New" w:eastAsia="Courier New" w:hAnsi="Courier New" w:cs="Courier New"/>
          <w:color w:val="000000" w:themeColor="text1"/>
          <w:sz w:val="24"/>
          <w:szCs w:val="24"/>
        </w:rPr>
        <w:t xml:space="preserve">  Distance: (default is 115)</w:t>
      </w:r>
    </w:p>
    <w:p w14:paraId="59350300"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int</w:t>
      </w:r>
    </w:p>
    <w:p w14:paraId="61C10405" w14:textId="77777777" w:rsidR="003561DF" w:rsidRPr="00BE1FA0" w:rsidRDefault="003561DF" w:rsidP="003561DF">
      <w:pPr>
        <w:spacing w:after="0"/>
        <w:rPr>
          <w:rFonts w:ascii="Courier New" w:eastAsia="Courier New" w:hAnsi="Courier New" w:cs="Courier New"/>
          <w:color w:val="000000" w:themeColor="text1"/>
          <w:sz w:val="24"/>
          <w:szCs w:val="24"/>
        </w:rPr>
      </w:pPr>
      <w:r w:rsidRPr="00BE1FA0">
        <w:rPr>
          <w:rFonts w:ascii="Courier New" w:eastAsia="Courier New" w:hAnsi="Courier New" w:cs="Courier New"/>
          <w:color w:val="000000" w:themeColor="text1"/>
          <w:sz w:val="24"/>
          <w:szCs w:val="24"/>
        </w:rPr>
        <w:t>r1#show ip vrf int</w:t>
      </w:r>
    </w:p>
    <w:p w14:paraId="44C418AB" w14:textId="77777777" w:rsidR="003561DF" w:rsidRPr="00BE1FA0" w:rsidRDefault="003561DF" w:rsidP="003561DF">
      <w:pPr>
        <w:spacing w:after="0"/>
        <w:rPr>
          <w:rFonts w:ascii="Courier New" w:eastAsia="Courier New" w:hAnsi="Courier New" w:cs="Courier New"/>
          <w:color w:val="000000" w:themeColor="text1"/>
          <w:sz w:val="24"/>
          <w:szCs w:val="24"/>
        </w:rPr>
      </w:pPr>
      <w:r w:rsidRPr="00BE1FA0">
        <w:rPr>
          <w:rFonts w:ascii="Courier New" w:eastAsia="Courier New" w:hAnsi="Courier New" w:cs="Courier New"/>
          <w:color w:val="000000" w:themeColor="text1"/>
          <w:sz w:val="24"/>
          <w:szCs w:val="24"/>
        </w:rPr>
        <w:t>Interface              IP-Address      VRF                              Protocol</w:t>
      </w:r>
    </w:p>
    <w:p w14:paraId="31F344B2" w14:textId="77777777" w:rsidR="003561DF" w:rsidRPr="00BE1FA0" w:rsidRDefault="003561DF" w:rsidP="003561DF">
      <w:pPr>
        <w:spacing w:after="0"/>
        <w:rPr>
          <w:rFonts w:ascii="Courier New" w:eastAsia="Courier New" w:hAnsi="Courier New" w:cs="Courier New"/>
          <w:color w:val="000000" w:themeColor="text1"/>
          <w:sz w:val="24"/>
          <w:szCs w:val="24"/>
        </w:rPr>
      </w:pPr>
      <w:r w:rsidRPr="00BE1FA0">
        <w:rPr>
          <w:rFonts w:ascii="Courier New" w:eastAsia="Courier New" w:hAnsi="Courier New" w:cs="Courier New"/>
          <w:color w:val="000000" w:themeColor="text1"/>
          <w:sz w:val="24"/>
          <w:szCs w:val="24"/>
        </w:rPr>
        <w:t>Gi0                    unassigned      Mgmt-intf                        down</w:t>
      </w:r>
    </w:p>
    <w:p w14:paraId="5C9F1BB5" w14:textId="77777777" w:rsidR="003561DF" w:rsidRPr="00BE1FA0" w:rsidRDefault="003561DF" w:rsidP="003561DF">
      <w:pPr>
        <w:spacing w:after="0"/>
        <w:rPr>
          <w:rFonts w:ascii="Courier New" w:eastAsia="Courier New" w:hAnsi="Courier New" w:cs="Courier New"/>
          <w:color w:val="000000" w:themeColor="text1"/>
          <w:sz w:val="24"/>
          <w:szCs w:val="24"/>
        </w:rPr>
      </w:pPr>
      <w:r w:rsidRPr="00BE1FA0">
        <w:rPr>
          <w:rFonts w:ascii="Courier New" w:eastAsia="Courier New" w:hAnsi="Courier New" w:cs="Courier New"/>
          <w:color w:val="000000" w:themeColor="text1"/>
          <w:sz w:val="24"/>
          <w:szCs w:val="24"/>
        </w:rPr>
        <w:t>Gi0/0/0.2              172.16.0.1      FACEBOOK                          up</w:t>
      </w:r>
    </w:p>
    <w:p w14:paraId="5EF6CDB0" w14:textId="77777777" w:rsidR="003561DF" w:rsidRDefault="003561DF" w:rsidP="003561DF">
      <w:pPr>
        <w:spacing w:after="0"/>
        <w:rPr>
          <w:rFonts w:ascii="Courier New" w:eastAsia="Courier New" w:hAnsi="Courier New" w:cs="Courier New"/>
          <w:color w:val="000000" w:themeColor="text1"/>
          <w:sz w:val="24"/>
          <w:szCs w:val="24"/>
        </w:rPr>
      </w:pPr>
      <w:r w:rsidRPr="00BE1FA0">
        <w:rPr>
          <w:rFonts w:ascii="Courier New" w:eastAsia="Courier New" w:hAnsi="Courier New" w:cs="Courier New"/>
          <w:color w:val="000000" w:themeColor="text1"/>
          <w:sz w:val="24"/>
          <w:szCs w:val="24"/>
        </w:rPr>
        <w:t>Gi0/0/0.1              192.168.0.1     APPLE                          up</w:t>
      </w:r>
    </w:p>
    <w:p w14:paraId="3D3DB819"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brief</w:t>
      </w:r>
    </w:p>
    <w:p w14:paraId="03CC64C9"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r1#show ip vrf brief</w:t>
      </w:r>
    </w:p>
    <w:p w14:paraId="5343345B"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Name                             Default RD            Interfaces</w:t>
      </w:r>
    </w:p>
    <w:p w14:paraId="543C6FE2"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Mgmt-intf                        &lt;not set&gt;             Gi0</w:t>
      </w:r>
    </w:p>
    <w:p w14:paraId="2D9D0F5D"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FACEBOOK                           &lt;not set&gt;             Gi0/0/0.2</w:t>
      </w:r>
    </w:p>
    <w:p w14:paraId="7D632997"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APPLE                          &lt;not set&gt;             Gi0/0/0.1</w:t>
      </w:r>
    </w:p>
    <w:p w14:paraId="603F78A5" w14:textId="77777777" w:rsidR="003561DF" w:rsidRPr="009F146C"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detail</w:t>
      </w:r>
    </w:p>
    <w:p w14:paraId="7E043644"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lastRenderedPageBreak/>
        <w:t>r1#show ip vrf detail</w:t>
      </w:r>
    </w:p>
    <w:p w14:paraId="02A2D73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VRF Mgmt-intf (VRF Id = 1); default RD &lt;not set&gt;; default VPNID &lt;not set&gt;</w:t>
      </w:r>
    </w:p>
    <w:p w14:paraId="3C277DC0"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New CLI format, supports multiple address-families</w:t>
      </w:r>
    </w:p>
    <w:p w14:paraId="520FF2A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0x1808</w:t>
      </w:r>
    </w:p>
    <w:p w14:paraId="48DC376C"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Interfaces:</w:t>
      </w:r>
    </w:p>
    <w:p w14:paraId="43470CC4"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Gi0</w:t>
      </w:r>
    </w:p>
    <w:p w14:paraId="17C18F9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Address family ipv4 unicast (Table ID = 0x1):</w:t>
      </w:r>
    </w:p>
    <w:p w14:paraId="77ADC21B"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0x0</w:t>
      </w:r>
    </w:p>
    <w:p w14:paraId="5FFC7F7E"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VPN route-target communities</w:t>
      </w:r>
    </w:p>
    <w:p w14:paraId="74B3DE0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VPN route-target communities</w:t>
      </w:r>
    </w:p>
    <w:p w14:paraId="3358FFBE"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route-map</w:t>
      </w:r>
    </w:p>
    <w:p w14:paraId="7857F02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global export route-map</w:t>
      </w:r>
    </w:p>
    <w:p w14:paraId="60A57AC9"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route-map</w:t>
      </w:r>
    </w:p>
    <w:p w14:paraId="476450D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VRF label distribution protocol: not configured</w:t>
      </w:r>
    </w:p>
    <w:p w14:paraId="6E7EA13F"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VRF label allocation mode: per-prefix</w:t>
      </w:r>
    </w:p>
    <w:p w14:paraId="0AFCD6DD" w14:textId="77777777" w:rsidR="003561DF" w:rsidRPr="009F146C" w:rsidRDefault="003561DF" w:rsidP="003561DF">
      <w:pPr>
        <w:spacing w:after="0"/>
        <w:rPr>
          <w:rFonts w:ascii="Courier New" w:eastAsia="Courier New" w:hAnsi="Courier New" w:cs="Courier New"/>
          <w:color w:val="000000" w:themeColor="text1"/>
          <w:sz w:val="24"/>
          <w:szCs w:val="24"/>
        </w:rPr>
      </w:pPr>
    </w:p>
    <w:p w14:paraId="20CBA232"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VRF FACEBOOK (VRF Id = 3); default RD &lt;not set&gt;; default VPNID &lt;not set&gt;</w:t>
      </w:r>
    </w:p>
    <w:p w14:paraId="3F1A1DB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Old CLI format, supports IPv4 only</w:t>
      </w:r>
    </w:p>
    <w:p w14:paraId="67F22515"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0x8</w:t>
      </w:r>
    </w:p>
    <w:p w14:paraId="4F85744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Interfaces:</w:t>
      </w:r>
    </w:p>
    <w:p w14:paraId="4DCB16AB"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Gi0/0/0.2</w:t>
      </w:r>
    </w:p>
    <w:p w14:paraId="03318B85"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Address family ipv4 unicast (Table ID = 0x3):</w:t>
      </w:r>
    </w:p>
    <w:p w14:paraId="1EC2284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0x0</w:t>
      </w:r>
    </w:p>
    <w:p w14:paraId="1990507E"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VPN route-target communities</w:t>
      </w:r>
    </w:p>
    <w:p w14:paraId="506C9F54"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VPN route-target communities</w:t>
      </w:r>
    </w:p>
    <w:p w14:paraId="7229442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route-map</w:t>
      </w:r>
    </w:p>
    <w:p w14:paraId="3427DEC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global export route-map</w:t>
      </w:r>
    </w:p>
    <w:p w14:paraId="7899B5F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route-map</w:t>
      </w:r>
    </w:p>
    <w:p w14:paraId="3BE7418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VRF label distribution protocol: not configured</w:t>
      </w:r>
    </w:p>
    <w:p w14:paraId="31CA1F94"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lastRenderedPageBreak/>
        <w:t xml:space="preserve">  VRF label allocation mode: per-prefix</w:t>
      </w:r>
    </w:p>
    <w:p w14:paraId="322A3F71" w14:textId="77777777" w:rsidR="003561DF" w:rsidRPr="009F146C" w:rsidRDefault="003561DF" w:rsidP="003561DF">
      <w:pPr>
        <w:spacing w:after="0"/>
        <w:rPr>
          <w:rFonts w:ascii="Courier New" w:eastAsia="Courier New" w:hAnsi="Courier New" w:cs="Courier New"/>
          <w:color w:val="000000" w:themeColor="text1"/>
          <w:sz w:val="24"/>
          <w:szCs w:val="24"/>
        </w:rPr>
      </w:pPr>
    </w:p>
    <w:p w14:paraId="19D0A141"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VRF APPLE (VRF Id = 2); default RD &lt;not set&gt;; default VPNID &lt;not set&gt;</w:t>
      </w:r>
    </w:p>
    <w:p w14:paraId="73C6EDDD"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Old CLI format, supports IPv4 only</w:t>
      </w:r>
    </w:p>
    <w:p w14:paraId="31A01A6B"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0x8</w:t>
      </w:r>
    </w:p>
    <w:p w14:paraId="66223A55"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Interfaces:</w:t>
      </w:r>
    </w:p>
    <w:p w14:paraId="4A24C950"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Gi0/0/0.1</w:t>
      </w:r>
    </w:p>
    <w:p w14:paraId="004BD443"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Address family ipv4 unicast (Table ID = 0x2):</w:t>
      </w:r>
    </w:p>
    <w:p w14:paraId="781ACBC7"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Flags: 0x0</w:t>
      </w:r>
    </w:p>
    <w:p w14:paraId="37088F66"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VPN route-target communities</w:t>
      </w:r>
    </w:p>
    <w:p w14:paraId="5E7218E4"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VPN route-target communities</w:t>
      </w:r>
    </w:p>
    <w:p w14:paraId="5A31BEB0"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import route-map</w:t>
      </w:r>
    </w:p>
    <w:p w14:paraId="416D5A4D"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global export route-map</w:t>
      </w:r>
    </w:p>
    <w:p w14:paraId="1B2E1930"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No export route-map</w:t>
      </w:r>
    </w:p>
    <w:p w14:paraId="5288F86A" w14:textId="77777777" w:rsidR="003561DF" w:rsidRPr="009F146C"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VRF label distribution protocol: not configured</w:t>
      </w:r>
    </w:p>
    <w:p w14:paraId="6BAEDA44" w14:textId="77777777" w:rsidR="003561DF" w:rsidRPr="00CA6567" w:rsidRDefault="003561DF" w:rsidP="003561DF">
      <w:pPr>
        <w:spacing w:after="0"/>
        <w:rPr>
          <w:rFonts w:ascii="Courier New" w:eastAsia="Courier New" w:hAnsi="Courier New" w:cs="Courier New"/>
          <w:color w:val="000000" w:themeColor="text1"/>
          <w:sz w:val="24"/>
          <w:szCs w:val="24"/>
        </w:rPr>
      </w:pPr>
      <w:r w:rsidRPr="009F146C">
        <w:rPr>
          <w:rFonts w:ascii="Courier New" w:eastAsia="Courier New" w:hAnsi="Courier New" w:cs="Courier New"/>
          <w:color w:val="000000" w:themeColor="text1"/>
          <w:sz w:val="24"/>
          <w:szCs w:val="24"/>
        </w:rPr>
        <w:t xml:space="preserve">  VRF label allocation mode: per-prefix</w:t>
      </w:r>
    </w:p>
    <w:p w14:paraId="2DF841CA" w14:textId="77777777" w:rsidR="003561DF" w:rsidRDefault="003561DF" w:rsidP="003561DF">
      <w:pPr>
        <w:rPr>
          <w:rFonts w:ascii="Times New Roman" w:eastAsia="Times New Roman" w:hAnsi="Times New Roman" w:cs="Times New Roman"/>
          <w:color w:val="000000" w:themeColor="text1"/>
          <w:sz w:val="36"/>
          <w:szCs w:val="36"/>
        </w:rPr>
      </w:pPr>
      <w:r w:rsidRPr="66D35608">
        <w:rPr>
          <w:rFonts w:ascii="Times New Roman" w:eastAsia="Times New Roman" w:hAnsi="Times New Roman" w:cs="Times New Roman"/>
          <w:b/>
          <w:bCs/>
          <w:color w:val="000000" w:themeColor="text1"/>
          <w:sz w:val="36"/>
          <w:szCs w:val="36"/>
          <w:u w:val="single"/>
        </w:rPr>
        <w:t>Router 2</w:t>
      </w:r>
    </w:p>
    <w:p w14:paraId="2800A931"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run</w:t>
      </w:r>
    </w:p>
    <w:p w14:paraId="3C67893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r2#show run</w:t>
      </w:r>
    </w:p>
    <w:p w14:paraId="6B085A6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Building configuration...</w:t>
      </w:r>
    </w:p>
    <w:p w14:paraId="3A80DD36" w14:textId="77777777" w:rsidR="003561DF" w:rsidRPr="002B1DE0" w:rsidRDefault="003561DF" w:rsidP="003561DF">
      <w:pPr>
        <w:spacing w:after="0"/>
        <w:rPr>
          <w:rFonts w:ascii="Courier New" w:eastAsia="Courier New" w:hAnsi="Courier New" w:cs="Courier New"/>
          <w:color w:val="000000" w:themeColor="text1"/>
          <w:sz w:val="24"/>
          <w:szCs w:val="24"/>
        </w:rPr>
      </w:pPr>
    </w:p>
    <w:p w14:paraId="7CB338A8" w14:textId="77777777" w:rsidR="003561DF" w:rsidRPr="002B1DE0" w:rsidRDefault="003561DF" w:rsidP="003561DF">
      <w:pPr>
        <w:spacing w:after="0"/>
        <w:rPr>
          <w:rFonts w:ascii="Courier New" w:eastAsia="Courier New" w:hAnsi="Courier New" w:cs="Courier New"/>
          <w:color w:val="000000" w:themeColor="text1"/>
          <w:sz w:val="24"/>
          <w:szCs w:val="24"/>
        </w:rPr>
      </w:pPr>
    </w:p>
    <w:p w14:paraId="02916F4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Current configuration : 2143 bytes</w:t>
      </w:r>
    </w:p>
    <w:p w14:paraId="2066E68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26A602C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Last configuration change at 16:01:30 UTC Mon Mar 21</w:t>
      </w:r>
      <w:proofErr w:type="gramStart"/>
      <w:r w:rsidRPr="002B1DE0">
        <w:rPr>
          <w:rFonts w:ascii="Courier New" w:eastAsia="Courier New" w:hAnsi="Courier New" w:cs="Courier New"/>
          <w:color w:val="000000" w:themeColor="text1"/>
          <w:sz w:val="24"/>
          <w:szCs w:val="24"/>
        </w:rPr>
        <w:t xml:space="preserve"> 2022</w:t>
      </w:r>
      <w:proofErr w:type="gramEnd"/>
    </w:p>
    <w:p w14:paraId="49C4D525"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1F31D245"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version 15.5</w:t>
      </w:r>
    </w:p>
    <w:p w14:paraId="555C752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service timestamps debug datetime msec</w:t>
      </w:r>
    </w:p>
    <w:p w14:paraId="570691E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service timestamps log datetime msec</w:t>
      </w:r>
    </w:p>
    <w:p w14:paraId="32187B7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lastRenderedPageBreak/>
        <w:t>no platform punt-keepalive disable-kernel-core</w:t>
      </w:r>
    </w:p>
    <w:p w14:paraId="7044C28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18E736B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hostname r2</w:t>
      </w:r>
    </w:p>
    <w:p w14:paraId="7929FE2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5B077CC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boot-start-marker</w:t>
      </w:r>
    </w:p>
    <w:p w14:paraId="4949AB4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boot-end-marker</w:t>
      </w:r>
    </w:p>
    <w:p w14:paraId="2A3D120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3EA19E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vrf definition Mgmt-intf</w:t>
      </w:r>
    </w:p>
    <w:p w14:paraId="46EF4CBD"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w:t>
      </w:r>
    </w:p>
    <w:p w14:paraId="655FC87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address-family ipv4</w:t>
      </w:r>
    </w:p>
    <w:p w14:paraId="269BA82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exit-address-family</w:t>
      </w:r>
    </w:p>
    <w:p w14:paraId="3C8F796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w:t>
      </w:r>
    </w:p>
    <w:p w14:paraId="6730261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address-family ipv6</w:t>
      </w:r>
    </w:p>
    <w:p w14:paraId="3D327F3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exit-address-family</w:t>
      </w:r>
    </w:p>
    <w:p w14:paraId="5546938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F959CC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no aaa </w:t>
      </w:r>
      <w:proofErr w:type="gramStart"/>
      <w:r w:rsidRPr="002B1DE0">
        <w:rPr>
          <w:rFonts w:ascii="Courier New" w:eastAsia="Courier New" w:hAnsi="Courier New" w:cs="Courier New"/>
          <w:color w:val="000000" w:themeColor="text1"/>
          <w:sz w:val="24"/>
          <w:szCs w:val="24"/>
        </w:rPr>
        <w:t>new-model</w:t>
      </w:r>
      <w:proofErr w:type="gramEnd"/>
    </w:p>
    <w:p w14:paraId="79AB1FE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34F3DCED"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ip vrf FACEBOOK</w:t>
      </w:r>
    </w:p>
    <w:p w14:paraId="0A6F3B4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6840E73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ip vrf APPLE</w:t>
      </w:r>
    </w:p>
    <w:p w14:paraId="1CF2B7B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267FC58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subscriber templating</w:t>
      </w:r>
    </w:p>
    <w:p w14:paraId="0ECA575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multilink bundle-name authenticated</w:t>
      </w:r>
    </w:p>
    <w:p w14:paraId="03846E8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A91226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license udi pid ISR4321/K9 sn FDO214414TX</w:t>
      </w:r>
    </w:p>
    <w:p w14:paraId="7CE1E92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1BAD3F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spanning-tree extend system-id</w:t>
      </w:r>
    </w:p>
    <w:p w14:paraId="776361C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3AAA28F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redundancy</w:t>
      </w:r>
    </w:p>
    <w:p w14:paraId="2CF191D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mode none</w:t>
      </w:r>
    </w:p>
    <w:p w14:paraId="4A74112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61C4277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lastRenderedPageBreak/>
        <w:t>vlan internal allocation policy ascending</w:t>
      </w:r>
    </w:p>
    <w:p w14:paraId="3D2BEA6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58CD801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GigabitEthernet0/0/0</w:t>
      </w:r>
    </w:p>
    <w:p w14:paraId="5EB89F9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6BCE5F0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negotiation auto</w:t>
      </w:r>
    </w:p>
    <w:p w14:paraId="671FA7B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447114BB"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GigabitEthernet0/0/0.1</w:t>
      </w:r>
    </w:p>
    <w:p w14:paraId="4135253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encapsulation dot1Q 1 native</w:t>
      </w:r>
    </w:p>
    <w:p w14:paraId="2EE0D225"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vrf forwarding APPLE</w:t>
      </w:r>
    </w:p>
    <w:p w14:paraId="01EAAD4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address 192.168.1.1 255.255.255.0</w:t>
      </w:r>
    </w:p>
    <w:p w14:paraId="2305925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27CB295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GigabitEthernet0/0/0.2</w:t>
      </w:r>
    </w:p>
    <w:p w14:paraId="37FE898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encapsulation dot1Q 2</w:t>
      </w:r>
    </w:p>
    <w:p w14:paraId="3AEF21D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vrf forwarding FACEBOOK</w:t>
      </w:r>
    </w:p>
    <w:p w14:paraId="02F108A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address 172.16.1.1 255.255.255.0</w:t>
      </w:r>
    </w:p>
    <w:p w14:paraId="73E4905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router isis</w:t>
      </w:r>
    </w:p>
    <w:p w14:paraId="2282CFAD"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F65D78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GigabitEthernet0/0/1</w:t>
      </w:r>
    </w:p>
    <w:p w14:paraId="5109E195"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031FE9E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negotiation auto</w:t>
      </w:r>
    </w:p>
    <w:p w14:paraId="7A5DBF9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798B571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GigabitEthernet0/0/1.1</w:t>
      </w:r>
    </w:p>
    <w:p w14:paraId="719A469B"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encapsulation dot1Q 1 native</w:t>
      </w:r>
    </w:p>
    <w:p w14:paraId="46939C5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vrf forwarding APPLE</w:t>
      </w:r>
    </w:p>
    <w:p w14:paraId="27E2D04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address 192.168.0.2 255.255.255.0</w:t>
      </w:r>
    </w:p>
    <w:p w14:paraId="435D705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72AA873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GigabitEthernet0/0/1.2</w:t>
      </w:r>
    </w:p>
    <w:p w14:paraId="13119D1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encapsulation dot1Q 2</w:t>
      </w:r>
    </w:p>
    <w:p w14:paraId="25C3AAF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vrf forwarding FACEBOOK</w:t>
      </w:r>
    </w:p>
    <w:p w14:paraId="5E8256A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address 172.16.0.2 255.255.255.0</w:t>
      </w:r>
    </w:p>
    <w:p w14:paraId="4943938B"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ip router isis</w:t>
      </w:r>
    </w:p>
    <w:p w14:paraId="408028E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lastRenderedPageBreak/>
        <w:t>!</w:t>
      </w:r>
    </w:p>
    <w:p w14:paraId="0FAD942A"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Serial0/1/0</w:t>
      </w:r>
    </w:p>
    <w:p w14:paraId="1119C0DD"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24089B3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7936E73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4A51143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Serial0/1/1</w:t>
      </w:r>
    </w:p>
    <w:p w14:paraId="2380E60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2305A44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2A7B72A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5CE997F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GigabitEthernet0/2/0</w:t>
      </w:r>
    </w:p>
    <w:p w14:paraId="0877431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6255557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7EBDACF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negotiation auto</w:t>
      </w:r>
    </w:p>
    <w:p w14:paraId="4DA0A88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276D994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GigabitEthernet0/2/1</w:t>
      </w:r>
    </w:p>
    <w:p w14:paraId="329F3ED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223BBC5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68B437F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negotiation auto</w:t>
      </w:r>
    </w:p>
    <w:p w14:paraId="64D3853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21ABBA8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GigabitEthernet0</w:t>
      </w:r>
    </w:p>
    <w:p w14:paraId="541F6B1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vrf forwarding Mgmt-intf</w:t>
      </w:r>
    </w:p>
    <w:p w14:paraId="545C24F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6E03599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11900C3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negotiation auto</w:t>
      </w:r>
    </w:p>
    <w:p w14:paraId="5E3122E5"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1E149CA3"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interface Vlan1</w:t>
      </w:r>
    </w:p>
    <w:p w14:paraId="17C9CCD8"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no ip address</w:t>
      </w:r>
    </w:p>
    <w:p w14:paraId="33C433B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shutdown</w:t>
      </w:r>
    </w:p>
    <w:p w14:paraId="0900C4A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7D84237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router ospf 1 vrf APPLE</w:t>
      </w:r>
    </w:p>
    <w:p w14:paraId="515150F0"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router-id 2.2.2.2</w:t>
      </w:r>
    </w:p>
    <w:p w14:paraId="379AF6C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lastRenderedPageBreak/>
        <w:t xml:space="preserve"> network 192.168.0.0 0.0.0.255 area 0</w:t>
      </w:r>
    </w:p>
    <w:p w14:paraId="4EF935B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network 192.168.1.0 0.0.0.255 area 0</w:t>
      </w:r>
    </w:p>
    <w:p w14:paraId="498E5AA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7538F389"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router isis</w:t>
      </w:r>
    </w:p>
    <w:p w14:paraId="24E3CF6C"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vrf FACEBOOK</w:t>
      </w:r>
    </w:p>
    <w:p w14:paraId="5299376D"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net 49.0001.0000.0000.000b.00</w:t>
      </w:r>
    </w:p>
    <w:p w14:paraId="5AF03E9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4D9E199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ip forward-protocol nd</w:t>
      </w:r>
    </w:p>
    <w:p w14:paraId="4547D36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no ip http server</w:t>
      </w:r>
    </w:p>
    <w:p w14:paraId="6F85D65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no ip http </w:t>
      </w:r>
      <w:proofErr w:type="gramStart"/>
      <w:r w:rsidRPr="002B1DE0">
        <w:rPr>
          <w:rFonts w:ascii="Courier New" w:eastAsia="Courier New" w:hAnsi="Courier New" w:cs="Courier New"/>
          <w:color w:val="000000" w:themeColor="text1"/>
          <w:sz w:val="24"/>
          <w:szCs w:val="24"/>
        </w:rPr>
        <w:t>secure-server</w:t>
      </w:r>
      <w:proofErr w:type="gramEnd"/>
    </w:p>
    <w:p w14:paraId="7C7C526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ip tftp source-interface GigabitEthernet0</w:t>
      </w:r>
    </w:p>
    <w:p w14:paraId="4871CC8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50C016C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control-plane</w:t>
      </w:r>
    </w:p>
    <w:p w14:paraId="7437CCC7"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1BB7D65F"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line con 0</w:t>
      </w:r>
    </w:p>
    <w:p w14:paraId="76A7B986"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stopbits 1</w:t>
      </w:r>
    </w:p>
    <w:p w14:paraId="1B8540AB"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line aux 0</w:t>
      </w:r>
    </w:p>
    <w:p w14:paraId="620EA4AE"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stopbits 1</w:t>
      </w:r>
    </w:p>
    <w:p w14:paraId="66D088C4"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line vty 0 4</w:t>
      </w:r>
    </w:p>
    <w:p w14:paraId="691BB412"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 xml:space="preserve"> login</w:t>
      </w:r>
    </w:p>
    <w:p w14:paraId="66D813D1" w14:textId="77777777" w:rsidR="003561DF" w:rsidRPr="002B1DE0"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w:t>
      </w:r>
    </w:p>
    <w:p w14:paraId="0A7D2DBE" w14:textId="77777777" w:rsidR="003561DF" w:rsidRPr="008B144F" w:rsidRDefault="003561DF" w:rsidP="003561DF">
      <w:pPr>
        <w:spacing w:after="0"/>
        <w:rPr>
          <w:rFonts w:ascii="Courier New" w:eastAsia="Courier New" w:hAnsi="Courier New" w:cs="Courier New"/>
          <w:color w:val="000000" w:themeColor="text1"/>
          <w:sz w:val="24"/>
          <w:szCs w:val="24"/>
        </w:rPr>
      </w:pPr>
      <w:r w:rsidRPr="002B1DE0">
        <w:rPr>
          <w:rFonts w:ascii="Courier New" w:eastAsia="Courier New" w:hAnsi="Courier New" w:cs="Courier New"/>
          <w:color w:val="000000" w:themeColor="text1"/>
          <w:sz w:val="24"/>
          <w:szCs w:val="24"/>
        </w:rPr>
        <w:t>end</w:t>
      </w:r>
    </w:p>
    <w:p w14:paraId="7F508C50"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route vrf APPLE/FACEBOOK</w:t>
      </w:r>
    </w:p>
    <w:p w14:paraId="5023E567" w14:textId="77777777" w:rsidR="003561DF" w:rsidRDefault="003561DF" w:rsidP="003561DF">
      <w:pPr>
        <w:spacing w:after="0"/>
        <w:rPr>
          <w:rFonts w:ascii="Courier New" w:eastAsia="Courier New" w:hAnsi="Courier New" w:cs="Courier New"/>
          <w:b/>
          <w:bCs/>
          <w:color w:val="000000" w:themeColor="text1"/>
          <w:sz w:val="24"/>
          <w:szCs w:val="24"/>
          <w:u w:val="single"/>
        </w:rPr>
      </w:pPr>
      <w:r w:rsidRPr="003B4A73">
        <w:rPr>
          <w:rFonts w:ascii="Courier New" w:eastAsia="Courier New" w:hAnsi="Courier New" w:cs="Courier New"/>
          <w:b/>
          <w:bCs/>
          <w:color w:val="000000" w:themeColor="text1"/>
          <w:sz w:val="24"/>
          <w:szCs w:val="24"/>
          <w:u w:val="single"/>
        </w:rPr>
        <w:t>APPLE</w:t>
      </w:r>
    </w:p>
    <w:p w14:paraId="0C248281"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r2#show ip route vrf APPLE</w:t>
      </w:r>
    </w:p>
    <w:p w14:paraId="6FAF396C" w14:textId="77777777" w:rsidR="003561DF" w:rsidRPr="006328BC" w:rsidRDefault="003561DF" w:rsidP="003561DF">
      <w:pPr>
        <w:spacing w:after="0"/>
        <w:rPr>
          <w:rFonts w:ascii="Courier New" w:eastAsia="Courier New" w:hAnsi="Courier New" w:cs="Courier New"/>
          <w:color w:val="000000" w:themeColor="text1"/>
          <w:sz w:val="24"/>
          <w:szCs w:val="24"/>
        </w:rPr>
      </w:pPr>
    </w:p>
    <w:p w14:paraId="303AC4AB"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Routing Table: APPLE</w:t>
      </w:r>
    </w:p>
    <w:p w14:paraId="5997A544"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Codes: L - local, C - connected, S - static, R - RIP, M - mobile, B - BGP</w:t>
      </w:r>
    </w:p>
    <w:p w14:paraId="29AC170B"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D - EIGRP, EX - EIGRP external, O - OSPF, IA - OSPF inter area</w:t>
      </w:r>
    </w:p>
    <w:p w14:paraId="49FCC5B4"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lastRenderedPageBreak/>
        <w:t xml:space="preserve">       N1 - OSPF NSSA external type 1, N2 - OSPF NSSA external type 2</w:t>
      </w:r>
    </w:p>
    <w:p w14:paraId="013979E3"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E1 - OSPF external type 1, E2 - OSPF external type 2</w:t>
      </w:r>
    </w:p>
    <w:p w14:paraId="1505B7BC"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i - IS-IS, su - IS-IS summary, L1 - IS-IS level-1, L2 - IS-IS level-2</w:t>
      </w:r>
    </w:p>
    <w:p w14:paraId="1766589B"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ia - IS-IS inter area, * - candidate default, U - per-user static route</w:t>
      </w:r>
    </w:p>
    <w:p w14:paraId="4C61DEDA"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o - ODR, P - periodic downloaded static route, H - NHRP, l - LISP</w:t>
      </w:r>
    </w:p>
    <w:p w14:paraId="61AF3DA7"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a - application route</w:t>
      </w:r>
    </w:p>
    <w:p w14:paraId="1ADD19C5"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 - replicated route, % - next hop override, p - overrides from PfR</w:t>
      </w:r>
    </w:p>
    <w:p w14:paraId="2F3255D6" w14:textId="77777777" w:rsidR="003561DF" w:rsidRPr="006328BC" w:rsidRDefault="003561DF" w:rsidP="003561DF">
      <w:pPr>
        <w:spacing w:after="0"/>
        <w:rPr>
          <w:rFonts w:ascii="Courier New" w:eastAsia="Courier New" w:hAnsi="Courier New" w:cs="Courier New"/>
          <w:color w:val="000000" w:themeColor="text1"/>
          <w:sz w:val="24"/>
          <w:szCs w:val="24"/>
        </w:rPr>
      </w:pPr>
    </w:p>
    <w:p w14:paraId="3913C038"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Gateway of last resort is not set</w:t>
      </w:r>
    </w:p>
    <w:p w14:paraId="45C1F724" w14:textId="77777777" w:rsidR="003561DF" w:rsidRPr="006328BC" w:rsidRDefault="003561DF" w:rsidP="003561DF">
      <w:pPr>
        <w:spacing w:after="0"/>
        <w:rPr>
          <w:rFonts w:ascii="Courier New" w:eastAsia="Courier New" w:hAnsi="Courier New" w:cs="Courier New"/>
          <w:color w:val="000000" w:themeColor="text1"/>
          <w:sz w:val="24"/>
          <w:szCs w:val="24"/>
        </w:rPr>
      </w:pPr>
    </w:p>
    <w:p w14:paraId="3D32EEE7"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192.168.0.0/24 is variably subnetted, 2 subnets, 2 masks</w:t>
      </w:r>
    </w:p>
    <w:p w14:paraId="6603F10D"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C        192.168.0.0/24 is directly connected, GigabitEthernet0/0/1.1</w:t>
      </w:r>
    </w:p>
    <w:p w14:paraId="40437775"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L        192.168.0.2/32 is directly connected, GigabitEthernet0/0/1.1</w:t>
      </w:r>
    </w:p>
    <w:p w14:paraId="774AA761"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 xml:space="preserve">      192.168.1.0/24 is variably subnetted, 2 subnets, 2 masks</w:t>
      </w:r>
    </w:p>
    <w:p w14:paraId="06043951"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C        192.168.1.0/24 is directly connected, GigabitEthernet0/0/0.1</w:t>
      </w:r>
    </w:p>
    <w:p w14:paraId="6B177C50" w14:textId="77777777" w:rsidR="003561DF" w:rsidRPr="006328BC"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L        192.168.1.1/32 is directly connected, GigabitEthernet0/0/0.1</w:t>
      </w:r>
    </w:p>
    <w:p w14:paraId="7F09097C" w14:textId="77777777" w:rsidR="003561DF" w:rsidRDefault="003561DF" w:rsidP="003561DF">
      <w:pPr>
        <w:spacing w:after="0"/>
        <w:rPr>
          <w:rFonts w:ascii="Courier New" w:eastAsia="Courier New" w:hAnsi="Courier New" w:cs="Courier New"/>
          <w:color w:val="000000" w:themeColor="text1"/>
          <w:sz w:val="24"/>
          <w:szCs w:val="24"/>
        </w:rPr>
      </w:pPr>
      <w:r w:rsidRPr="006328BC">
        <w:rPr>
          <w:rFonts w:ascii="Courier New" w:eastAsia="Courier New" w:hAnsi="Courier New" w:cs="Courier New"/>
          <w:color w:val="000000" w:themeColor="text1"/>
          <w:sz w:val="24"/>
          <w:szCs w:val="24"/>
        </w:rPr>
        <w:t>O     192.168.2.0/24 [110/2] via 192.168.1.2, 3d00h, GigabitEthernet0/0/0.1</w:t>
      </w:r>
    </w:p>
    <w:p w14:paraId="18BDE724" w14:textId="77777777" w:rsidR="003561DF" w:rsidRDefault="003561DF" w:rsidP="003561DF">
      <w:pPr>
        <w:spacing w:after="0"/>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485904C1"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r2#show ip route vrf FACEBOOK</w:t>
      </w:r>
    </w:p>
    <w:p w14:paraId="1A182E31" w14:textId="77777777" w:rsidR="003561DF" w:rsidRPr="001D3D36" w:rsidRDefault="003561DF" w:rsidP="003561DF">
      <w:pPr>
        <w:spacing w:after="0"/>
        <w:rPr>
          <w:rFonts w:ascii="Courier New" w:eastAsia="Courier New" w:hAnsi="Courier New" w:cs="Courier New"/>
          <w:color w:val="000000" w:themeColor="text1"/>
          <w:sz w:val="24"/>
          <w:szCs w:val="24"/>
        </w:rPr>
      </w:pPr>
    </w:p>
    <w:p w14:paraId="2CB0CB9E"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Routing Table: FACEBOOK</w:t>
      </w:r>
    </w:p>
    <w:p w14:paraId="1580409F"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Codes: L - local, C - connected, S - static, R - RIP, M - mobile, B - BGP</w:t>
      </w:r>
    </w:p>
    <w:p w14:paraId="743BCD87"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lastRenderedPageBreak/>
        <w:t xml:space="preserve">       D - EIGRP, EX - EIGRP external, O - OSPF, IA - OSPF inter area</w:t>
      </w:r>
    </w:p>
    <w:p w14:paraId="3548B5F8"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N1 - OSPF NSSA external type 1, N2 - OSPF NSSA external type 2</w:t>
      </w:r>
    </w:p>
    <w:p w14:paraId="4179C3BC"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E1 - OSPF external type 1, E2 - OSPF external type 2</w:t>
      </w:r>
    </w:p>
    <w:p w14:paraId="7756D890"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i - IS-IS, su - IS-IS summary, L1 - IS-IS level-1, L2 - IS-IS level-2</w:t>
      </w:r>
    </w:p>
    <w:p w14:paraId="59BF0146"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ia - IS-IS inter area, * - candidate default, U - per-user static route</w:t>
      </w:r>
    </w:p>
    <w:p w14:paraId="0FA0C91A"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o - ODR, P - periodic downloaded static route, H - NHRP, l - LISP</w:t>
      </w:r>
    </w:p>
    <w:p w14:paraId="264FA8CA"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a - application route</w:t>
      </w:r>
    </w:p>
    <w:p w14:paraId="590B05A7"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 - replicated route, % - next hop override, p - overrides from PfR</w:t>
      </w:r>
    </w:p>
    <w:p w14:paraId="16E4C152" w14:textId="77777777" w:rsidR="003561DF" w:rsidRPr="001D3D36" w:rsidRDefault="003561DF" w:rsidP="003561DF">
      <w:pPr>
        <w:spacing w:after="0"/>
        <w:rPr>
          <w:rFonts w:ascii="Courier New" w:eastAsia="Courier New" w:hAnsi="Courier New" w:cs="Courier New"/>
          <w:color w:val="000000" w:themeColor="text1"/>
          <w:sz w:val="24"/>
          <w:szCs w:val="24"/>
        </w:rPr>
      </w:pPr>
    </w:p>
    <w:p w14:paraId="60D91E9C"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Gateway of last resort is not set</w:t>
      </w:r>
    </w:p>
    <w:p w14:paraId="04782CE1" w14:textId="77777777" w:rsidR="003561DF" w:rsidRPr="001D3D36" w:rsidRDefault="003561DF" w:rsidP="003561DF">
      <w:pPr>
        <w:spacing w:after="0"/>
        <w:rPr>
          <w:rFonts w:ascii="Courier New" w:eastAsia="Courier New" w:hAnsi="Courier New" w:cs="Courier New"/>
          <w:color w:val="000000" w:themeColor="text1"/>
          <w:sz w:val="24"/>
          <w:szCs w:val="24"/>
        </w:rPr>
      </w:pPr>
    </w:p>
    <w:p w14:paraId="115E5DED"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 xml:space="preserve">      172.16.0.0/16 is variably subnetted, 5 subnets, 2 masks</w:t>
      </w:r>
    </w:p>
    <w:p w14:paraId="6C460AB0"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C        172.16.0.0/24 is directly connected, GigabitEthernet0/0/1.2</w:t>
      </w:r>
    </w:p>
    <w:p w14:paraId="5614E79D"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L        172.16.0.2/32 is directly connected, GigabitEthernet0/0/1.2</w:t>
      </w:r>
    </w:p>
    <w:p w14:paraId="7B065E9A"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C        172.16.1.0/24 is directly connected, GigabitEthernet0/0/0.2</w:t>
      </w:r>
    </w:p>
    <w:p w14:paraId="3E6841B7"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L        172.16.1.1/32 is directly connected, GigabitEthernet0/0/0.2</w:t>
      </w:r>
    </w:p>
    <w:p w14:paraId="40ADE86A" w14:textId="77777777" w:rsidR="003561DF" w:rsidRPr="001D3D36" w:rsidRDefault="003561DF" w:rsidP="003561DF">
      <w:pPr>
        <w:spacing w:after="0"/>
        <w:rPr>
          <w:rFonts w:ascii="Courier New" w:eastAsia="Courier New" w:hAnsi="Courier New" w:cs="Courier New"/>
          <w:color w:val="000000" w:themeColor="text1"/>
          <w:sz w:val="24"/>
          <w:szCs w:val="24"/>
        </w:rPr>
      </w:pPr>
      <w:r w:rsidRPr="001D3D36">
        <w:rPr>
          <w:rFonts w:ascii="Courier New" w:eastAsia="Courier New" w:hAnsi="Courier New" w:cs="Courier New"/>
          <w:color w:val="000000" w:themeColor="text1"/>
          <w:sz w:val="24"/>
          <w:szCs w:val="24"/>
        </w:rPr>
        <w:t>i L1     172.16.2.0/24 [115/20] via 172.16.1.2, 3d00h, GigabitEthernet0/0/0.2</w:t>
      </w:r>
    </w:p>
    <w:p w14:paraId="6ABA09AA"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protocols vrf</w:t>
      </w:r>
    </w:p>
    <w:p w14:paraId="7E11B2D1" w14:textId="77777777" w:rsidR="003561DF" w:rsidRDefault="003561DF" w:rsidP="003561DF">
      <w:pPr>
        <w:rPr>
          <w:rFonts w:ascii="Courier New" w:eastAsia="Courier New" w:hAnsi="Courier New" w:cs="Courier New"/>
          <w:b/>
          <w:bCs/>
          <w:color w:val="000000" w:themeColor="text1"/>
          <w:sz w:val="24"/>
          <w:szCs w:val="24"/>
          <w:u w:val="single"/>
        </w:rPr>
      </w:pPr>
      <w:r>
        <w:rPr>
          <w:rFonts w:ascii="Courier New" w:eastAsia="Courier New" w:hAnsi="Courier New" w:cs="Courier New"/>
          <w:b/>
          <w:bCs/>
          <w:color w:val="000000" w:themeColor="text1"/>
          <w:sz w:val="24"/>
          <w:szCs w:val="24"/>
          <w:u w:val="single"/>
        </w:rPr>
        <w:t>APPLE</w:t>
      </w:r>
    </w:p>
    <w:p w14:paraId="080609FE"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r2#show ip protocols vrf APPLE</w:t>
      </w:r>
    </w:p>
    <w:p w14:paraId="6ABA17BC"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IP Routing is NSF aware ***</w:t>
      </w:r>
    </w:p>
    <w:p w14:paraId="002D6590" w14:textId="77777777" w:rsidR="003561DF" w:rsidRPr="00847D7A" w:rsidRDefault="003561DF" w:rsidP="003561DF">
      <w:pPr>
        <w:spacing w:after="0"/>
        <w:rPr>
          <w:rFonts w:ascii="Courier New" w:eastAsia="Courier New" w:hAnsi="Courier New" w:cs="Courier New"/>
          <w:color w:val="000000" w:themeColor="text1"/>
          <w:sz w:val="24"/>
          <w:szCs w:val="24"/>
        </w:rPr>
      </w:pPr>
    </w:p>
    <w:p w14:paraId="689DE5C1"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lastRenderedPageBreak/>
        <w:t>Routing Protocol is "ospf 1"</w:t>
      </w:r>
    </w:p>
    <w:p w14:paraId="0C840FE9"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Outgoing update filter list for all interfaces is not set</w:t>
      </w:r>
    </w:p>
    <w:p w14:paraId="416303A2"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Incoming update filter list for all interfaces is not set</w:t>
      </w:r>
    </w:p>
    <w:p w14:paraId="0E8F3B37"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Router ID 2.2.2.2</w:t>
      </w:r>
    </w:p>
    <w:p w14:paraId="27DF6CE5"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It is an area border router</w:t>
      </w:r>
    </w:p>
    <w:p w14:paraId="416164B5"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Number of areas in this router is 1. 1 normal 0 stub 0 nssa</w:t>
      </w:r>
    </w:p>
    <w:p w14:paraId="50615396"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Maximum path: 4</w:t>
      </w:r>
    </w:p>
    <w:p w14:paraId="40D0878B"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Routing for Networks:</w:t>
      </w:r>
    </w:p>
    <w:p w14:paraId="1AECC879"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192.168.0.0 0.0.0.255 area 0</w:t>
      </w:r>
    </w:p>
    <w:p w14:paraId="08D38FCB"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192.168.1.0 0.0.0.255 area 0</w:t>
      </w:r>
    </w:p>
    <w:p w14:paraId="37401D50"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Routing Information Sources:</w:t>
      </w:r>
    </w:p>
    <w:p w14:paraId="31B1533D"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Gateway         Distance      Last Update</w:t>
      </w:r>
    </w:p>
    <w:p w14:paraId="7AD32871"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3.3.3.3              110      3d00h</w:t>
      </w:r>
    </w:p>
    <w:p w14:paraId="11C37CBA"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Distance: (default is 110)</w:t>
      </w:r>
    </w:p>
    <w:p w14:paraId="1394A0D9"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47EB5DED"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r2#show ip protocols vrf FACEBOOK</w:t>
      </w:r>
    </w:p>
    <w:p w14:paraId="2B7F36AC"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IP Routing is NSF aware ***</w:t>
      </w:r>
    </w:p>
    <w:p w14:paraId="4A613BB3" w14:textId="77777777" w:rsidR="003561DF" w:rsidRPr="00847D7A" w:rsidRDefault="003561DF" w:rsidP="003561DF">
      <w:pPr>
        <w:spacing w:after="0"/>
        <w:rPr>
          <w:rFonts w:ascii="Courier New" w:eastAsia="Courier New" w:hAnsi="Courier New" w:cs="Courier New"/>
          <w:color w:val="000000" w:themeColor="text1"/>
          <w:sz w:val="24"/>
          <w:szCs w:val="24"/>
        </w:rPr>
      </w:pPr>
    </w:p>
    <w:p w14:paraId="0F3C2C5B"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Routing Protocol is "isis"</w:t>
      </w:r>
    </w:p>
    <w:p w14:paraId="127E48DF"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Outgoing update filter list for all interfaces is not set</w:t>
      </w:r>
    </w:p>
    <w:p w14:paraId="11BE5421"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Incoming update filter list for all interfaces is not set</w:t>
      </w:r>
    </w:p>
    <w:p w14:paraId="4DAE238B"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Redistributing: isis</w:t>
      </w:r>
    </w:p>
    <w:p w14:paraId="2C96761F"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Address Summarization:</w:t>
      </w:r>
    </w:p>
    <w:p w14:paraId="233E48F2"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None</w:t>
      </w:r>
    </w:p>
    <w:p w14:paraId="278142E8"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Maximum path: 4</w:t>
      </w:r>
    </w:p>
    <w:p w14:paraId="24F093B4"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Routing for Networks:</w:t>
      </w:r>
    </w:p>
    <w:p w14:paraId="3C5F1690"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Routing Information Sources:</w:t>
      </w:r>
    </w:p>
    <w:p w14:paraId="26F178AB"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Gateway         Distance      Last Update</w:t>
      </w:r>
    </w:p>
    <w:p w14:paraId="18AEF03F"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172.16.2.2           115      00:02:38</w:t>
      </w:r>
    </w:p>
    <w:p w14:paraId="0A43563D"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172.16.0.1           115      00:02:38</w:t>
      </w:r>
    </w:p>
    <w:p w14:paraId="54502239" w14:textId="77777777" w:rsidR="003561DF" w:rsidRPr="00847D7A"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lastRenderedPageBreak/>
        <w:t xml:space="preserve">    172.16.1.2           115      00:02:38</w:t>
      </w:r>
    </w:p>
    <w:p w14:paraId="213DCA2A" w14:textId="77777777" w:rsidR="003561DF" w:rsidRDefault="003561DF" w:rsidP="003561DF">
      <w:pPr>
        <w:spacing w:after="0"/>
        <w:rPr>
          <w:rFonts w:ascii="Courier New" w:eastAsia="Courier New" w:hAnsi="Courier New" w:cs="Courier New"/>
          <w:color w:val="000000" w:themeColor="text1"/>
          <w:sz w:val="24"/>
          <w:szCs w:val="24"/>
        </w:rPr>
      </w:pPr>
      <w:r w:rsidRPr="00847D7A">
        <w:rPr>
          <w:rFonts w:ascii="Courier New" w:eastAsia="Courier New" w:hAnsi="Courier New" w:cs="Courier New"/>
          <w:color w:val="000000" w:themeColor="text1"/>
          <w:sz w:val="24"/>
          <w:szCs w:val="24"/>
        </w:rPr>
        <w:t xml:space="preserve">  Distance: (default is 115)</w:t>
      </w:r>
    </w:p>
    <w:p w14:paraId="5A815E7C"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int</w:t>
      </w:r>
    </w:p>
    <w:p w14:paraId="3012A1DA"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r2#show ip vrf int</w:t>
      </w:r>
    </w:p>
    <w:p w14:paraId="55D7E3C3"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Interface              IP-Address      VRF                              Protocol</w:t>
      </w:r>
    </w:p>
    <w:p w14:paraId="56499930"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Gi0                    unassigned      Mgmt-intf                        down</w:t>
      </w:r>
    </w:p>
    <w:p w14:paraId="6086AF1C"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Gi0/0/1.2              172.16.0.2      FACEBOOK                           up</w:t>
      </w:r>
    </w:p>
    <w:p w14:paraId="29F8BBDC"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Gi0/0/0.2              172.16.1.1      FACEBOOK                           up</w:t>
      </w:r>
    </w:p>
    <w:p w14:paraId="464BB5F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Gi0/0/1.1              192.168.0.2     APPLE                          up</w:t>
      </w:r>
    </w:p>
    <w:p w14:paraId="6190DD22"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Gi0/0/0.1              192.168.1.1     APPLE                          up</w:t>
      </w:r>
    </w:p>
    <w:p w14:paraId="0D804CBA"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brief</w:t>
      </w:r>
    </w:p>
    <w:p w14:paraId="0E0C3A37"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r2#show ip vrf brief</w:t>
      </w:r>
    </w:p>
    <w:p w14:paraId="0621FDC4"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Name                             Default RD            Interfaces</w:t>
      </w:r>
    </w:p>
    <w:p w14:paraId="6110FB01"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Mgmt-intf                        &lt;not set&gt;             Gi0</w:t>
      </w:r>
    </w:p>
    <w:p w14:paraId="637A350B"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FACEBOOK                           &lt;not set&gt;             Gi0/0/1.2</w:t>
      </w:r>
    </w:p>
    <w:p w14:paraId="6251E57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Gi0/0/0.2</w:t>
      </w:r>
    </w:p>
    <w:p w14:paraId="7ADD442C"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APPLE                          &lt;not set&gt;             Gi0/0/1.1</w:t>
      </w:r>
    </w:p>
    <w:p w14:paraId="158D376F"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Gi0/0/0.1</w:t>
      </w:r>
    </w:p>
    <w:p w14:paraId="65946315"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detail</w:t>
      </w:r>
    </w:p>
    <w:p w14:paraId="08A9FA98"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r2#show ip vrf detail</w:t>
      </w:r>
    </w:p>
    <w:p w14:paraId="7BFF442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VRF Mgmt-intf (VRF Id = 1); default RD &lt;not set&gt;; default VPNID &lt;not set&gt;</w:t>
      </w:r>
    </w:p>
    <w:p w14:paraId="0AE66915"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lastRenderedPageBreak/>
        <w:t xml:space="preserve">  New CLI format, supports multiple address-families</w:t>
      </w:r>
    </w:p>
    <w:p w14:paraId="445A071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0x1808</w:t>
      </w:r>
    </w:p>
    <w:p w14:paraId="4CCF13F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Interfaces:</w:t>
      </w:r>
    </w:p>
    <w:p w14:paraId="3F3DA1F4"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Gi0</w:t>
      </w:r>
    </w:p>
    <w:p w14:paraId="3A7AE27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Address family ipv4 unicast (Table ID = 0x1):</w:t>
      </w:r>
    </w:p>
    <w:p w14:paraId="174E940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0x0</w:t>
      </w:r>
    </w:p>
    <w:p w14:paraId="3C9164C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VPN route-target communities</w:t>
      </w:r>
    </w:p>
    <w:p w14:paraId="30D3DB6B"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VPN route-target communities</w:t>
      </w:r>
    </w:p>
    <w:p w14:paraId="4A956965"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route-map</w:t>
      </w:r>
    </w:p>
    <w:p w14:paraId="60F91324"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global export route-map</w:t>
      </w:r>
    </w:p>
    <w:p w14:paraId="4E6048E8"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route-map</w:t>
      </w:r>
    </w:p>
    <w:p w14:paraId="5ED9DDA5"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distribution protocol: not configured</w:t>
      </w:r>
    </w:p>
    <w:p w14:paraId="6718FC53"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allocation mode: per-prefix</w:t>
      </w:r>
    </w:p>
    <w:p w14:paraId="4494DFE2" w14:textId="77777777" w:rsidR="003561DF" w:rsidRPr="00C23848" w:rsidRDefault="003561DF" w:rsidP="003561DF">
      <w:pPr>
        <w:spacing w:after="0"/>
        <w:rPr>
          <w:rFonts w:ascii="Courier New" w:eastAsia="Courier New" w:hAnsi="Courier New" w:cs="Courier New"/>
          <w:color w:val="000000" w:themeColor="text1"/>
          <w:sz w:val="24"/>
          <w:szCs w:val="24"/>
        </w:rPr>
      </w:pPr>
    </w:p>
    <w:p w14:paraId="1E5DB1E0"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VRF FACEBOOK (VRF Id = 2); default RD &lt;not set&gt;; default VPNID &lt;not set&gt;</w:t>
      </w:r>
    </w:p>
    <w:p w14:paraId="0B7DB0E0"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Old CLI format, supports IPv4 only</w:t>
      </w:r>
    </w:p>
    <w:p w14:paraId="6FF73453"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0x8</w:t>
      </w:r>
    </w:p>
    <w:p w14:paraId="799F41C5"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Interfaces:</w:t>
      </w:r>
    </w:p>
    <w:p w14:paraId="6DAB18E0"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Gi0/0/1.2                Gi0/0/0.2</w:t>
      </w:r>
    </w:p>
    <w:p w14:paraId="57E64262"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Address family ipv4 unicast (Table ID = 0x2):</w:t>
      </w:r>
    </w:p>
    <w:p w14:paraId="378D90EE"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0x0</w:t>
      </w:r>
    </w:p>
    <w:p w14:paraId="4CFDC072"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VPN route-target communities</w:t>
      </w:r>
    </w:p>
    <w:p w14:paraId="3DCCA1EB"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VPN route-target communities</w:t>
      </w:r>
    </w:p>
    <w:p w14:paraId="6E6C794D"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route-map</w:t>
      </w:r>
    </w:p>
    <w:p w14:paraId="5276835F"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global export route-map</w:t>
      </w:r>
    </w:p>
    <w:p w14:paraId="279AABDB"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route-map</w:t>
      </w:r>
    </w:p>
    <w:p w14:paraId="73BFA9F3"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distribution protocol: not configured</w:t>
      </w:r>
    </w:p>
    <w:p w14:paraId="1AE7D4BA"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allocation mode: per-prefix</w:t>
      </w:r>
    </w:p>
    <w:p w14:paraId="4AD8AA61" w14:textId="77777777" w:rsidR="003561DF" w:rsidRPr="00C23848" w:rsidRDefault="003561DF" w:rsidP="003561DF">
      <w:pPr>
        <w:spacing w:after="0"/>
        <w:rPr>
          <w:rFonts w:ascii="Courier New" w:eastAsia="Courier New" w:hAnsi="Courier New" w:cs="Courier New"/>
          <w:color w:val="000000" w:themeColor="text1"/>
          <w:sz w:val="24"/>
          <w:szCs w:val="24"/>
        </w:rPr>
      </w:pPr>
    </w:p>
    <w:p w14:paraId="750D17AA"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lastRenderedPageBreak/>
        <w:t>VRF APPLE (VRF Id = 3); default RD &lt;not set&gt;; default VPNID &lt;not set&gt;</w:t>
      </w:r>
    </w:p>
    <w:p w14:paraId="1251B917"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Old CLI format, supports IPv4 only</w:t>
      </w:r>
    </w:p>
    <w:p w14:paraId="6436633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0x8</w:t>
      </w:r>
    </w:p>
    <w:p w14:paraId="15896092"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Interfaces:</w:t>
      </w:r>
    </w:p>
    <w:p w14:paraId="524A72DE"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Gi0/0/1.1                Gi0/0/0.1</w:t>
      </w:r>
    </w:p>
    <w:p w14:paraId="0D25807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Address family ipv4 unicast (Table ID = 0x3):</w:t>
      </w:r>
    </w:p>
    <w:p w14:paraId="72BE62EB"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Flags: 0x0</w:t>
      </w:r>
    </w:p>
    <w:p w14:paraId="0CE5BDB9"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VPN route-target communities</w:t>
      </w:r>
    </w:p>
    <w:p w14:paraId="64AC087E"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VPN route-target communities</w:t>
      </w:r>
    </w:p>
    <w:p w14:paraId="36CEC302"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import route-map</w:t>
      </w:r>
    </w:p>
    <w:p w14:paraId="351BF985"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global export route-map</w:t>
      </w:r>
    </w:p>
    <w:p w14:paraId="0D403C56"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No export route-map</w:t>
      </w:r>
    </w:p>
    <w:p w14:paraId="74575A9F" w14:textId="77777777" w:rsidR="003561DF" w:rsidRPr="00C23848"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distribution protocol: not configured</w:t>
      </w:r>
    </w:p>
    <w:p w14:paraId="563C8C7B" w14:textId="77777777" w:rsidR="003561DF" w:rsidRPr="00847D7A" w:rsidRDefault="003561DF" w:rsidP="003561DF">
      <w:pPr>
        <w:spacing w:after="0"/>
        <w:rPr>
          <w:rFonts w:ascii="Courier New" w:eastAsia="Courier New" w:hAnsi="Courier New" w:cs="Courier New"/>
          <w:color w:val="000000" w:themeColor="text1"/>
          <w:sz w:val="24"/>
          <w:szCs w:val="24"/>
        </w:rPr>
      </w:pPr>
      <w:r w:rsidRPr="00C23848">
        <w:rPr>
          <w:rFonts w:ascii="Courier New" w:eastAsia="Courier New" w:hAnsi="Courier New" w:cs="Courier New"/>
          <w:color w:val="000000" w:themeColor="text1"/>
          <w:sz w:val="24"/>
          <w:szCs w:val="24"/>
        </w:rPr>
        <w:t xml:space="preserve">  VRF label allocation mode: per-prefix</w:t>
      </w:r>
    </w:p>
    <w:p w14:paraId="6BE63B4C" w14:textId="77777777" w:rsidR="003561DF" w:rsidRDefault="003561DF" w:rsidP="003561DF">
      <w:pPr>
        <w:rPr>
          <w:rFonts w:ascii="Times New Roman" w:eastAsia="Times New Roman" w:hAnsi="Times New Roman" w:cs="Times New Roman"/>
          <w:color w:val="000000" w:themeColor="text1"/>
          <w:sz w:val="36"/>
          <w:szCs w:val="36"/>
        </w:rPr>
      </w:pPr>
      <w:r w:rsidRPr="66D35608">
        <w:rPr>
          <w:rFonts w:ascii="Times New Roman" w:eastAsia="Times New Roman" w:hAnsi="Times New Roman" w:cs="Times New Roman"/>
          <w:b/>
          <w:bCs/>
          <w:color w:val="000000" w:themeColor="text1"/>
          <w:sz w:val="36"/>
          <w:szCs w:val="36"/>
          <w:u w:val="single"/>
        </w:rPr>
        <w:t>Router 3</w:t>
      </w:r>
    </w:p>
    <w:p w14:paraId="7A7DD309"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run</w:t>
      </w:r>
    </w:p>
    <w:p w14:paraId="4815E6F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r3#show run</w:t>
      </w:r>
    </w:p>
    <w:p w14:paraId="0B4B9FA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Building configuration...</w:t>
      </w:r>
    </w:p>
    <w:p w14:paraId="6F397DEC" w14:textId="77777777" w:rsidR="003561DF" w:rsidRPr="004033D5" w:rsidRDefault="003561DF" w:rsidP="003561DF">
      <w:pPr>
        <w:spacing w:after="0"/>
        <w:rPr>
          <w:rFonts w:ascii="Courier New" w:eastAsia="Courier New" w:hAnsi="Courier New" w:cs="Courier New"/>
          <w:color w:val="000000" w:themeColor="text1"/>
          <w:sz w:val="24"/>
          <w:szCs w:val="24"/>
        </w:rPr>
      </w:pPr>
    </w:p>
    <w:p w14:paraId="0BA0AAEB" w14:textId="77777777" w:rsidR="003561DF" w:rsidRPr="004033D5" w:rsidRDefault="003561DF" w:rsidP="003561DF">
      <w:pPr>
        <w:spacing w:after="0"/>
        <w:rPr>
          <w:rFonts w:ascii="Courier New" w:eastAsia="Courier New" w:hAnsi="Courier New" w:cs="Courier New"/>
          <w:color w:val="000000" w:themeColor="text1"/>
          <w:sz w:val="24"/>
          <w:szCs w:val="24"/>
        </w:rPr>
      </w:pPr>
    </w:p>
    <w:p w14:paraId="2DC9A74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Current configuration : 2048 bytes</w:t>
      </w:r>
    </w:p>
    <w:p w14:paraId="2C241C13"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0055DC5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Last configuration change at 16:03:27 UTC Tue Mar 22</w:t>
      </w:r>
      <w:proofErr w:type="gramStart"/>
      <w:r w:rsidRPr="004033D5">
        <w:rPr>
          <w:rFonts w:ascii="Courier New" w:eastAsia="Courier New" w:hAnsi="Courier New" w:cs="Courier New"/>
          <w:color w:val="000000" w:themeColor="text1"/>
          <w:sz w:val="24"/>
          <w:szCs w:val="24"/>
        </w:rPr>
        <w:t xml:space="preserve"> 2022</w:t>
      </w:r>
      <w:proofErr w:type="gramEnd"/>
    </w:p>
    <w:p w14:paraId="78F2F4D5"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1BA7798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version 15.5</w:t>
      </w:r>
    </w:p>
    <w:p w14:paraId="02EF0D4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service timestamps debug datetime msec</w:t>
      </w:r>
    </w:p>
    <w:p w14:paraId="27DD750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service timestamps log datetime msec</w:t>
      </w:r>
    </w:p>
    <w:p w14:paraId="75E02AC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no platform punt-keepalive disable-kernel-core</w:t>
      </w:r>
    </w:p>
    <w:p w14:paraId="33D6B1F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4E774E0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lastRenderedPageBreak/>
        <w:t>hostname r3</w:t>
      </w:r>
    </w:p>
    <w:p w14:paraId="51F9BDA2"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74ECCE2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boot-start-marker</w:t>
      </w:r>
    </w:p>
    <w:p w14:paraId="3BAED537"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boot-end-marker</w:t>
      </w:r>
    </w:p>
    <w:p w14:paraId="3D36677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6B2AFFF6"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vrf definition Mgmt-intf</w:t>
      </w:r>
    </w:p>
    <w:p w14:paraId="6BAA7D1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w:t>
      </w:r>
    </w:p>
    <w:p w14:paraId="068EF8B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address-family ipv4</w:t>
      </w:r>
    </w:p>
    <w:p w14:paraId="35E9227C"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exit-address-family</w:t>
      </w:r>
    </w:p>
    <w:p w14:paraId="4BDCAEE3"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w:t>
      </w:r>
    </w:p>
    <w:p w14:paraId="6C2E0B03"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address-family ipv6</w:t>
      </w:r>
    </w:p>
    <w:p w14:paraId="3D69560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exit-address-family</w:t>
      </w:r>
    </w:p>
    <w:p w14:paraId="0D16C9D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3E4977B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no aaa </w:t>
      </w:r>
      <w:proofErr w:type="gramStart"/>
      <w:r w:rsidRPr="004033D5">
        <w:rPr>
          <w:rFonts w:ascii="Courier New" w:eastAsia="Courier New" w:hAnsi="Courier New" w:cs="Courier New"/>
          <w:color w:val="000000" w:themeColor="text1"/>
          <w:sz w:val="24"/>
          <w:szCs w:val="24"/>
        </w:rPr>
        <w:t>new-model</w:t>
      </w:r>
      <w:proofErr w:type="gramEnd"/>
    </w:p>
    <w:p w14:paraId="2382C66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6B02413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ip vrf FACEBOOK</w:t>
      </w:r>
    </w:p>
    <w:p w14:paraId="508CFF73"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4C30AD3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ip vrf APPLE</w:t>
      </w:r>
    </w:p>
    <w:p w14:paraId="02726AB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7A75478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subscriber templating</w:t>
      </w:r>
    </w:p>
    <w:p w14:paraId="0046A7D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multilink bundle-name authenticated</w:t>
      </w:r>
    </w:p>
    <w:p w14:paraId="31A2D0A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4E2C85A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license udi pid ISR4321/K9 sn FDO214328EH</w:t>
      </w:r>
    </w:p>
    <w:p w14:paraId="1D10CCE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2891CDA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spanning-tree extend system-id</w:t>
      </w:r>
    </w:p>
    <w:p w14:paraId="7C8C472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2C9387A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redundancy</w:t>
      </w:r>
    </w:p>
    <w:p w14:paraId="32C8DB47"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mode none</w:t>
      </w:r>
    </w:p>
    <w:p w14:paraId="5E910E0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7DD5121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vlan internal allocation policy ascending</w:t>
      </w:r>
    </w:p>
    <w:p w14:paraId="7222EDF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4110FE9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lastRenderedPageBreak/>
        <w:t>interface GigabitEthernet0/0/0</w:t>
      </w:r>
    </w:p>
    <w:p w14:paraId="4404C90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06A1761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negotiation auto</w:t>
      </w:r>
    </w:p>
    <w:p w14:paraId="7B3B90E3"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37325A7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GigabitEthernet0/0/0.1</w:t>
      </w:r>
    </w:p>
    <w:p w14:paraId="21C44BD6"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encapsulation dot1Q 1 native</w:t>
      </w:r>
    </w:p>
    <w:p w14:paraId="029E1FB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vrf forwarding APPLE</w:t>
      </w:r>
    </w:p>
    <w:p w14:paraId="07339A8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address 192.168.2.1 255.255.255.0</w:t>
      </w:r>
    </w:p>
    <w:p w14:paraId="61BD02B7"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2B1E221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GigabitEthernet0/0/0.2</w:t>
      </w:r>
    </w:p>
    <w:p w14:paraId="3E0F252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encapsulation dot1Q 2</w:t>
      </w:r>
    </w:p>
    <w:p w14:paraId="661002C2"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vrf forwarding FACEBOOK</w:t>
      </w:r>
    </w:p>
    <w:p w14:paraId="0F46A6E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address 172.16.2.1 255.255.255.0</w:t>
      </w:r>
    </w:p>
    <w:p w14:paraId="247E421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router isis</w:t>
      </w:r>
    </w:p>
    <w:p w14:paraId="1AB93E9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4FA344C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GigabitEthernet0/0/1</w:t>
      </w:r>
    </w:p>
    <w:p w14:paraId="459368C7"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4327813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negotiation auto</w:t>
      </w:r>
    </w:p>
    <w:p w14:paraId="5D96176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620C386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GigabitEthernet0/0/1.1</w:t>
      </w:r>
    </w:p>
    <w:p w14:paraId="09DDE3C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encapsulation dot1Q 1 native</w:t>
      </w:r>
    </w:p>
    <w:p w14:paraId="2077060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vrf forwarding APPLE</w:t>
      </w:r>
    </w:p>
    <w:p w14:paraId="112F2D1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address 192.168.1.2 255.255.255.0</w:t>
      </w:r>
    </w:p>
    <w:p w14:paraId="59E25A9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5BBA67B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GigabitEthernet0/0/1.2</w:t>
      </w:r>
    </w:p>
    <w:p w14:paraId="192A946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encapsulation dot1Q 2</w:t>
      </w:r>
    </w:p>
    <w:p w14:paraId="118D007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vrf forwarding FACEBOOK</w:t>
      </w:r>
    </w:p>
    <w:p w14:paraId="69580AD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address 172.16.1.2 255.255.255.0</w:t>
      </w:r>
    </w:p>
    <w:p w14:paraId="71A558C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ip router isis</w:t>
      </w:r>
    </w:p>
    <w:p w14:paraId="6F4C001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51AB7F7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Serial0/1/0</w:t>
      </w:r>
    </w:p>
    <w:p w14:paraId="3B46CD3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lastRenderedPageBreak/>
        <w:t xml:space="preserve"> no ip address</w:t>
      </w:r>
    </w:p>
    <w:p w14:paraId="263C1CB6"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shutdown</w:t>
      </w:r>
    </w:p>
    <w:p w14:paraId="6B264882"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36B88DA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Serial0/1/1</w:t>
      </w:r>
    </w:p>
    <w:p w14:paraId="611E0A4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587CB60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shutdown</w:t>
      </w:r>
    </w:p>
    <w:p w14:paraId="436131B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02BE2D2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Service-Engine0/2/0</w:t>
      </w:r>
    </w:p>
    <w:p w14:paraId="54D5FC1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3033F10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shutdown</w:t>
      </w:r>
    </w:p>
    <w:p w14:paraId="53B30DC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17259DBC"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GigabitEthernet0</w:t>
      </w:r>
    </w:p>
    <w:p w14:paraId="1920FF7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vrf forwarding Mgmt-intf</w:t>
      </w:r>
    </w:p>
    <w:p w14:paraId="21F5BE6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6B96D33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shutdown</w:t>
      </w:r>
    </w:p>
    <w:p w14:paraId="143164E9"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negotiation auto</w:t>
      </w:r>
    </w:p>
    <w:p w14:paraId="45F8EB3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7964ECD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interface Vlan1</w:t>
      </w:r>
    </w:p>
    <w:p w14:paraId="2FDE7C46"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no ip address</w:t>
      </w:r>
    </w:p>
    <w:p w14:paraId="05525BA1"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shutdown</w:t>
      </w:r>
    </w:p>
    <w:p w14:paraId="4391ECE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503B3E3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router ospf 1 vrf APPLE</w:t>
      </w:r>
    </w:p>
    <w:p w14:paraId="0BCE1F45"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router-id 3.3.3.3</w:t>
      </w:r>
    </w:p>
    <w:p w14:paraId="7D924D6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network 192.168.1.0 0.0.0.255 area 0</w:t>
      </w:r>
    </w:p>
    <w:p w14:paraId="70AFDF6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network 192.168.2.0 0.0.0.255 area 0</w:t>
      </w:r>
    </w:p>
    <w:p w14:paraId="261B3A3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7D95B6FB"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router isis</w:t>
      </w:r>
    </w:p>
    <w:p w14:paraId="7399BB4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vrf FACEBOOK</w:t>
      </w:r>
    </w:p>
    <w:p w14:paraId="6BB3B6EA"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net 49.0001.0000.0000.000c.00</w:t>
      </w:r>
    </w:p>
    <w:p w14:paraId="687D1A87"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226FA00F"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ip forward-protocol nd</w:t>
      </w:r>
    </w:p>
    <w:p w14:paraId="2F5C3252"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lastRenderedPageBreak/>
        <w:t>no ip http server</w:t>
      </w:r>
    </w:p>
    <w:p w14:paraId="7F034994"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no ip http </w:t>
      </w:r>
      <w:proofErr w:type="gramStart"/>
      <w:r w:rsidRPr="004033D5">
        <w:rPr>
          <w:rFonts w:ascii="Courier New" w:eastAsia="Courier New" w:hAnsi="Courier New" w:cs="Courier New"/>
          <w:color w:val="000000" w:themeColor="text1"/>
          <w:sz w:val="24"/>
          <w:szCs w:val="24"/>
        </w:rPr>
        <w:t>secure-server</w:t>
      </w:r>
      <w:proofErr w:type="gramEnd"/>
    </w:p>
    <w:p w14:paraId="3C2AB225"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ip tftp source-interface GigabitEthernet0</w:t>
      </w:r>
    </w:p>
    <w:p w14:paraId="4D01073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3B7D9CCC"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control-plane</w:t>
      </w:r>
    </w:p>
    <w:p w14:paraId="5CF50836"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3F48F21C"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line con 0</w:t>
      </w:r>
    </w:p>
    <w:p w14:paraId="6C7CE4A0"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stopbits 1</w:t>
      </w:r>
    </w:p>
    <w:p w14:paraId="0E5BC0C5"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line aux 0</w:t>
      </w:r>
    </w:p>
    <w:p w14:paraId="70FEF5BE"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stopbits 1</w:t>
      </w:r>
    </w:p>
    <w:p w14:paraId="0026725D"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line vty 0 4</w:t>
      </w:r>
    </w:p>
    <w:p w14:paraId="5DFE0278"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 xml:space="preserve"> login</w:t>
      </w:r>
    </w:p>
    <w:p w14:paraId="74B1A7A2" w14:textId="77777777" w:rsidR="003561DF" w:rsidRPr="004033D5"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w:t>
      </w:r>
    </w:p>
    <w:p w14:paraId="5E78EB9C" w14:textId="77777777" w:rsidR="003561DF" w:rsidRDefault="003561DF" w:rsidP="003561DF">
      <w:pPr>
        <w:spacing w:after="0"/>
        <w:rPr>
          <w:rFonts w:ascii="Courier New" w:eastAsia="Courier New" w:hAnsi="Courier New" w:cs="Courier New"/>
          <w:color w:val="000000" w:themeColor="text1"/>
          <w:sz w:val="24"/>
          <w:szCs w:val="24"/>
        </w:rPr>
      </w:pPr>
      <w:r w:rsidRPr="004033D5">
        <w:rPr>
          <w:rFonts w:ascii="Courier New" w:eastAsia="Courier New" w:hAnsi="Courier New" w:cs="Courier New"/>
          <w:color w:val="000000" w:themeColor="text1"/>
          <w:sz w:val="24"/>
          <w:szCs w:val="24"/>
        </w:rPr>
        <w:t>end</w:t>
      </w:r>
    </w:p>
    <w:p w14:paraId="5FF39FF4"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route vrf APPLE/FACEBOOK</w:t>
      </w:r>
    </w:p>
    <w:p w14:paraId="204C3D24" w14:textId="77777777" w:rsidR="003561DF" w:rsidRDefault="003561DF" w:rsidP="003561DF">
      <w:pPr>
        <w:rPr>
          <w:rFonts w:ascii="Courier New" w:eastAsia="Courier New" w:hAnsi="Courier New" w:cs="Courier New"/>
          <w:b/>
          <w:bCs/>
          <w:color w:val="000000" w:themeColor="text1"/>
          <w:sz w:val="24"/>
          <w:szCs w:val="24"/>
          <w:u w:val="single"/>
        </w:rPr>
      </w:pPr>
      <w:r>
        <w:rPr>
          <w:rFonts w:ascii="Courier New" w:eastAsia="Courier New" w:hAnsi="Courier New" w:cs="Courier New"/>
          <w:b/>
          <w:bCs/>
          <w:color w:val="000000" w:themeColor="text1"/>
          <w:sz w:val="24"/>
          <w:szCs w:val="24"/>
          <w:u w:val="single"/>
        </w:rPr>
        <w:t>APPLE</w:t>
      </w:r>
    </w:p>
    <w:p w14:paraId="27D25E54"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r3#show ip route vrf APPLE</w:t>
      </w:r>
    </w:p>
    <w:p w14:paraId="4C798499" w14:textId="77777777" w:rsidR="003561DF" w:rsidRPr="007716CE" w:rsidRDefault="003561DF" w:rsidP="003561DF">
      <w:pPr>
        <w:spacing w:after="0"/>
        <w:rPr>
          <w:rFonts w:ascii="Courier New" w:eastAsia="Courier New" w:hAnsi="Courier New" w:cs="Courier New"/>
          <w:color w:val="000000" w:themeColor="text1"/>
          <w:sz w:val="24"/>
          <w:szCs w:val="24"/>
        </w:rPr>
      </w:pPr>
    </w:p>
    <w:p w14:paraId="6CE0B161"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Routing Table: APPLE</w:t>
      </w:r>
    </w:p>
    <w:p w14:paraId="0301C13D"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Codes: L - local, C - connected, S - static, R - RIP, M - mobile, B - BGP</w:t>
      </w:r>
    </w:p>
    <w:p w14:paraId="755F0352"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D - EIGRP, EX - EIGRP external, O - OSPF, IA - OSPF inter area</w:t>
      </w:r>
    </w:p>
    <w:p w14:paraId="590F498A"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N1 - OSPF NSSA external type 1, N2 - OSPF NSSA external type 2</w:t>
      </w:r>
    </w:p>
    <w:p w14:paraId="3A852181"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E1 - OSPF external type 1, E2 - OSPF external type 2</w:t>
      </w:r>
    </w:p>
    <w:p w14:paraId="20631AB2"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i - IS-IS, su - IS-IS summary, L1 - IS-IS level-1, L2 - IS-IS level-2</w:t>
      </w:r>
    </w:p>
    <w:p w14:paraId="1503E76C"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ia - IS-IS inter area, * - candidate default, U - per-user static route</w:t>
      </w:r>
    </w:p>
    <w:p w14:paraId="51D1DC05"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o - ODR, P - periodic downloaded static route, H - NHRP, l - LISP</w:t>
      </w:r>
    </w:p>
    <w:p w14:paraId="7AF29816"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lastRenderedPageBreak/>
        <w:t xml:space="preserve">       a - application route</w:t>
      </w:r>
    </w:p>
    <w:p w14:paraId="47C16FE4"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 - replicated route, % - next hop override, p - overrides from PfR</w:t>
      </w:r>
    </w:p>
    <w:p w14:paraId="62EE46E2" w14:textId="77777777" w:rsidR="003561DF" w:rsidRPr="007716CE" w:rsidRDefault="003561DF" w:rsidP="003561DF">
      <w:pPr>
        <w:spacing w:after="0"/>
        <w:rPr>
          <w:rFonts w:ascii="Courier New" w:eastAsia="Courier New" w:hAnsi="Courier New" w:cs="Courier New"/>
          <w:color w:val="000000" w:themeColor="text1"/>
          <w:sz w:val="24"/>
          <w:szCs w:val="24"/>
        </w:rPr>
      </w:pPr>
    </w:p>
    <w:p w14:paraId="6A2229C2"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Gateway of last resort is not set</w:t>
      </w:r>
    </w:p>
    <w:p w14:paraId="3BA8F9A1" w14:textId="77777777" w:rsidR="003561DF" w:rsidRPr="007716CE" w:rsidRDefault="003561DF" w:rsidP="003561DF">
      <w:pPr>
        <w:spacing w:after="0"/>
        <w:rPr>
          <w:rFonts w:ascii="Courier New" w:eastAsia="Courier New" w:hAnsi="Courier New" w:cs="Courier New"/>
          <w:color w:val="000000" w:themeColor="text1"/>
          <w:sz w:val="24"/>
          <w:szCs w:val="24"/>
        </w:rPr>
      </w:pPr>
    </w:p>
    <w:p w14:paraId="5C7D5C85"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O     192.168.0.0/24 [110/2] via 192.168.1.1, 3d00h, GigabitEthernet0/0/1.1</w:t>
      </w:r>
    </w:p>
    <w:p w14:paraId="50533BA6"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192.168.1.0/24 is variably subnetted, 2 subnets, 2 masks</w:t>
      </w:r>
    </w:p>
    <w:p w14:paraId="24242746"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        192.168.1.0/24 is directly connected, GigabitEthernet0/0/1.1</w:t>
      </w:r>
    </w:p>
    <w:p w14:paraId="1A036559"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L        192.168.1.2/32 is directly connected, GigabitEthernet0/0/1.1</w:t>
      </w:r>
    </w:p>
    <w:p w14:paraId="0F53D4A9"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192.168.2.0/24 is variably subnetted, 2 subnets, 2 masks</w:t>
      </w:r>
    </w:p>
    <w:p w14:paraId="1E121C42"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        192.168.2.0/24 is directly connected, GigabitEthernet0/0/0.1</w:t>
      </w:r>
    </w:p>
    <w:p w14:paraId="37D2C0AE"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L        192.168.2.1/32 is directly connected, GigabitEthernet0/0/0.1</w:t>
      </w:r>
    </w:p>
    <w:p w14:paraId="2B36AF99"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6BFB58FF"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r3#show ip route vrf FACEBOOK</w:t>
      </w:r>
    </w:p>
    <w:p w14:paraId="2492155E" w14:textId="77777777" w:rsidR="003561DF" w:rsidRPr="007716CE" w:rsidRDefault="003561DF" w:rsidP="003561DF">
      <w:pPr>
        <w:spacing w:after="0"/>
        <w:rPr>
          <w:rFonts w:ascii="Courier New" w:eastAsia="Courier New" w:hAnsi="Courier New" w:cs="Courier New"/>
          <w:color w:val="000000" w:themeColor="text1"/>
          <w:sz w:val="24"/>
          <w:szCs w:val="24"/>
        </w:rPr>
      </w:pPr>
    </w:p>
    <w:p w14:paraId="134A6BD3"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Routing Table: FACEBOOK</w:t>
      </w:r>
    </w:p>
    <w:p w14:paraId="29174BBB"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Codes: L - local, C - connected, S - static, R - RIP, M - mobile, B - BGP</w:t>
      </w:r>
    </w:p>
    <w:p w14:paraId="7DC102BF"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D - EIGRP, EX - EIGRP external, O - OSPF, IA - OSPF inter area</w:t>
      </w:r>
    </w:p>
    <w:p w14:paraId="709353F7"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N1 - OSPF NSSA external type 1, N2 - OSPF NSSA external type 2</w:t>
      </w:r>
    </w:p>
    <w:p w14:paraId="5F09313A"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E1 - OSPF external type 1, E2 - OSPF external type 2</w:t>
      </w:r>
    </w:p>
    <w:p w14:paraId="7EB259B4"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i - IS-IS, su - IS-IS summary, L1 - IS-IS level-1, L2 - IS-IS level-2</w:t>
      </w:r>
    </w:p>
    <w:p w14:paraId="1B285437"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lastRenderedPageBreak/>
        <w:t xml:space="preserve">       ia - IS-IS inter area, * - candidate default, U - per-user static route</w:t>
      </w:r>
    </w:p>
    <w:p w14:paraId="75338557"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o - ODR, P - periodic downloaded static route, H - NHRP, l - LISP</w:t>
      </w:r>
    </w:p>
    <w:p w14:paraId="548F3FC2"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a - application route</w:t>
      </w:r>
    </w:p>
    <w:p w14:paraId="168DD7B6"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 - replicated route, % - next hop override, p - overrides from PfR</w:t>
      </w:r>
    </w:p>
    <w:p w14:paraId="5A99199D" w14:textId="77777777" w:rsidR="003561DF" w:rsidRPr="007716CE" w:rsidRDefault="003561DF" w:rsidP="003561DF">
      <w:pPr>
        <w:spacing w:after="0"/>
        <w:rPr>
          <w:rFonts w:ascii="Courier New" w:eastAsia="Courier New" w:hAnsi="Courier New" w:cs="Courier New"/>
          <w:color w:val="000000" w:themeColor="text1"/>
          <w:sz w:val="24"/>
          <w:szCs w:val="24"/>
        </w:rPr>
      </w:pPr>
    </w:p>
    <w:p w14:paraId="3E78743A"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Gateway of last resort is not set</w:t>
      </w:r>
    </w:p>
    <w:p w14:paraId="2E0FA6E5" w14:textId="77777777" w:rsidR="003561DF" w:rsidRPr="007716CE" w:rsidRDefault="003561DF" w:rsidP="003561DF">
      <w:pPr>
        <w:spacing w:after="0"/>
        <w:rPr>
          <w:rFonts w:ascii="Courier New" w:eastAsia="Courier New" w:hAnsi="Courier New" w:cs="Courier New"/>
          <w:color w:val="000000" w:themeColor="text1"/>
          <w:sz w:val="24"/>
          <w:szCs w:val="24"/>
        </w:rPr>
      </w:pPr>
    </w:p>
    <w:p w14:paraId="29826028"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 xml:space="preserve">      172.16.0.0/16 is variably subnetted, 5 subnets, 2 masks</w:t>
      </w:r>
    </w:p>
    <w:p w14:paraId="09AFA485"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i L1     172.16.0.0/24 [115/20] via 172.16.1.1, 3d00h, GigabitEthernet0/0/1.2</w:t>
      </w:r>
    </w:p>
    <w:p w14:paraId="32472875"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        172.16.1.0/24 is directly connected, GigabitEthernet0/0/1.2</w:t>
      </w:r>
    </w:p>
    <w:p w14:paraId="6EE7D56F"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L        172.16.1.2/32 is directly connected, GigabitEthernet0/0/1.2</w:t>
      </w:r>
    </w:p>
    <w:p w14:paraId="4EF407B9"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C        172.16.2.0/24 is directly connected, GigabitEthernet0/0/0.2</w:t>
      </w:r>
    </w:p>
    <w:p w14:paraId="02D91C8D" w14:textId="77777777" w:rsidR="003561DF" w:rsidRPr="007716CE" w:rsidRDefault="003561DF" w:rsidP="003561DF">
      <w:pPr>
        <w:spacing w:after="0"/>
        <w:rPr>
          <w:rFonts w:ascii="Courier New" w:eastAsia="Courier New" w:hAnsi="Courier New" w:cs="Courier New"/>
          <w:color w:val="000000" w:themeColor="text1"/>
          <w:sz w:val="24"/>
          <w:szCs w:val="24"/>
        </w:rPr>
      </w:pPr>
      <w:r w:rsidRPr="007716CE">
        <w:rPr>
          <w:rFonts w:ascii="Courier New" w:eastAsia="Courier New" w:hAnsi="Courier New" w:cs="Courier New"/>
          <w:color w:val="000000" w:themeColor="text1"/>
          <w:sz w:val="24"/>
          <w:szCs w:val="24"/>
        </w:rPr>
        <w:t>L        172.16.2.1/32 is directly connected, GigabitEthernet0/0/0.2</w:t>
      </w:r>
    </w:p>
    <w:p w14:paraId="5E29069E"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protocols vrf APPLE/FACEBOOK</w:t>
      </w:r>
    </w:p>
    <w:p w14:paraId="66EFBA7C" w14:textId="77777777" w:rsidR="003561DF" w:rsidRDefault="003561DF" w:rsidP="003561DF">
      <w:pPr>
        <w:rPr>
          <w:rFonts w:ascii="Courier New" w:eastAsia="Courier New" w:hAnsi="Courier New" w:cs="Courier New"/>
          <w:b/>
          <w:bCs/>
          <w:color w:val="000000" w:themeColor="text1"/>
          <w:sz w:val="24"/>
          <w:szCs w:val="24"/>
          <w:u w:val="single"/>
        </w:rPr>
      </w:pPr>
      <w:r>
        <w:rPr>
          <w:rFonts w:ascii="Courier New" w:eastAsia="Courier New" w:hAnsi="Courier New" w:cs="Courier New"/>
          <w:b/>
          <w:bCs/>
          <w:color w:val="000000" w:themeColor="text1"/>
          <w:sz w:val="24"/>
          <w:szCs w:val="24"/>
          <w:u w:val="single"/>
        </w:rPr>
        <w:t>APPLE</w:t>
      </w:r>
    </w:p>
    <w:p w14:paraId="15D204C9"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r3#show ip protocols vrf APPLE</w:t>
      </w:r>
    </w:p>
    <w:p w14:paraId="350E4F6A"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IP Routing is NSF aware ***</w:t>
      </w:r>
    </w:p>
    <w:p w14:paraId="0109586C" w14:textId="77777777" w:rsidR="003561DF" w:rsidRPr="00E72855" w:rsidRDefault="003561DF" w:rsidP="003561DF">
      <w:pPr>
        <w:spacing w:after="0"/>
        <w:rPr>
          <w:rFonts w:ascii="Courier New" w:eastAsia="Courier New" w:hAnsi="Courier New" w:cs="Courier New"/>
          <w:color w:val="000000" w:themeColor="text1"/>
          <w:sz w:val="24"/>
          <w:szCs w:val="24"/>
        </w:rPr>
      </w:pPr>
    </w:p>
    <w:p w14:paraId="5E91E29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Routing Protocol is "ospf 1"</w:t>
      </w:r>
    </w:p>
    <w:p w14:paraId="1DAE1C37"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Outgoing update filter list for all interfaces is not set</w:t>
      </w:r>
    </w:p>
    <w:p w14:paraId="3B7D1DC2"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Incoming update filter list for all interfaces is not set</w:t>
      </w:r>
    </w:p>
    <w:p w14:paraId="49EB62A8"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Router ID 3.3.3.3</w:t>
      </w:r>
    </w:p>
    <w:p w14:paraId="6634B64C"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It is an area border router</w:t>
      </w:r>
    </w:p>
    <w:p w14:paraId="0F4277B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lastRenderedPageBreak/>
        <w:t xml:space="preserve">  Number of areas in this router is 1. 1 normal 0 stub 0 nssa</w:t>
      </w:r>
    </w:p>
    <w:p w14:paraId="03F6CBB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Maximum path: 4</w:t>
      </w:r>
    </w:p>
    <w:p w14:paraId="2DF131F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Routing for Networks:</w:t>
      </w:r>
    </w:p>
    <w:p w14:paraId="1915F94B"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192.168.1.0 0.0.0.255 area 0</w:t>
      </w:r>
    </w:p>
    <w:p w14:paraId="7B0966B1"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192.168.2.0 0.0.0.255 area 0</w:t>
      </w:r>
    </w:p>
    <w:p w14:paraId="32B59A3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Routing Information Sources:</w:t>
      </w:r>
    </w:p>
    <w:p w14:paraId="7BE960C7"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Gateway         Distance      Last Update</w:t>
      </w:r>
    </w:p>
    <w:p w14:paraId="4332B2B8"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1.1.1.1              110      3d00h</w:t>
      </w:r>
    </w:p>
    <w:p w14:paraId="0AFF2393" w14:textId="77777777" w:rsidR="003561DF" w:rsidRPr="00E72855" w:rsidRDefault="003561DF" w:rsidP="003561DF">
      <w:pPr>
        <w:spacing w:after="0"/>
        <w:rPr>
          <w:rFonts w:ascii="Courier New" w:eastAsia="Courier New" w:hAnsi="Courier New" w:cs="Courier New"/>
          <w:color w:val="000000" w:themeColor="text1"/>
          <w:sz w:val="24"/>
          <w:szCs w:val="24"/>
        </w:rPr>
      </w:pPr>
      <w:r w:rsidRPr="00E72855">
        <w:rPr>
          <w:rFonts w:ascii="Courier New" w:eastAsia="Courier New" w:hAnsi="Courier New" w:cs="Courier New"/>
          <w:color w:val="000000" w:themeColor="text1"/>
          <w:sz w:val="24"/>
          <w:szCs w:val="24"/>
        </w:rPr>
        <w:t xml:space="preserve">  Distance: (default is 110)</w:t>
      </w:r>
    </w:p>
    <w:p w14:paraId="79047300"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3ABCB479"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r3#show ip protocols vrf FACEBOOK</w:t>
      </w:r>
    </w:p>
    <w:p w14:paraId="746447F7"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IP Routing is NSF aware ***</w:t>
      </w:r>
    </w:p>
    <w:p w14:paraId="4629CFE8" w14:textId="77777777" w:rsidR="003561DF" w:rsidRPr="00A72F96" w:rsidRDefault="003561DF" w:rsidP="003561DF">
      <w:pPr>
        <w:spacing w:after="0"/>
        <w:rPr>
          <w:rFonts w:ascii="Courier New" w:eastAsia="Courier New" w:hAnsi="Courier New" w:cs="Courier New"/>
          <w:color w:val="000000" w:themeColor="text1"/>
          <w:sz w:val="24"/>
          <w:szCs w:val="24"/>
        </w:rPr>
      </w:pPr>
    </w:p>
    <w:p w14:paraId="4D19D6D0"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Routing Protocol is "isis"</w:t>
      </w:r>
    </w:p>
    <w:p w14:paraId="7352DA1A"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Outgoing update filter list for all interfaces is not set</w:t>
      </w:r>
    </w:p>
    <w:p w14:paraId="4C8610E7"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Incoming update filter list for all interfaces is not set</w:t>
      </w:r>
    </w:p>
    <w:p w14:paraId="4E4358B1"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Redistributing: isis</w:t>
      </w:r>
    </w:p>
    <w:p w14:paraId="08AE51ED"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Address Summarization:</w:t>
      </w:r>
    </w:p>
    <w:p w14:paraId="2289997C"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None</w:t>
      </w:r>
    </w:p>
    <w:p w14:paraId="13D20038"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Maximum path: 4</w:t>
      </w:r>
    </w:p>
    <w:p w14:paraId="7A5F1378"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Routing for Networks:</w:t>
      </w:r>
    </w:p>
    <w:p w14:paraId="2C7AEC77"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Routing Information Sources:</w:t>
      </w:r>
    </w:p>
    <w:p w14:paraId="02CE4D1A"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Gateway         Distance      Last Update</w:t>
      </w:r>
    </w:p>
    <w:p w14:paraId="3F7096F1"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172.16.2.2           115      00:02:46</w:t>
      </w:r>
    </w:p>
    <w:p w14:paraId="5D5B73BE"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172.16.0.1           115      00:02:46</w:t>
      </w:r>
    </w:p>
    <w:p w14:paraId="187428DA" w14:textId="77777777" w:rsidR="003561DF" w:rsidRPr="00A72F96"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172.16.0.2           115      00:02:46</w:t>
      </w:r>
    </w:p>
    <w:p w14:paraId="3B4FEB18" w14:textId="77777777" w:rsidR="003561DF" w:rsidRDefault="003561DF" w:rsidP="003561DF">
      <w:pPr>
        <w:spacing w:after="0"/>
        <w:rPr>
          <w:rFonts w:ascii="Courier New" w:eastAsia="Courier New" w:hAnsi="Courier New" w:cs="Courier New"/>
          <w:color w:val="000000" w:themeColor="text1"/>
          <w:sz w:val="24"/>
          <w:szCs w:val="24"/>
        </w:rPr>
      </w:pPr>
      <w:r w:rsidRPr="00A72F96">
        <w:rPr>
          <w:rFonts w:ascii="Courier New" w:eastAsia="Courier New" w:hAnsi="Courier New" w:cs="Courier New"/>
          <w:color w:val="000000" w:themeColor="text1"/>
          <w:sz w:val="24"/>
          <w:szCs w:val="24"/>
        </w:rPr>
        <w:t xml:space="preserve">  Distance: (default is 115)</w:t>
      </w:r>
    </w:p>
    <w:p w14:paraId="03FABE88"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int</w:t>
      </w:r>
    </w:p>
    <w:p w14:paraId="456C0D78"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r3#show ip vrf int</w:t>
      </w:r>
    </w:p>
    <w:p w14:paraId="5D4D98EC"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lastRenderedPageBreak/>
        <w:t>Interface              IP-Address      VRF                              Protocol</w:t>
      </w:r>
    </w:p>
    <w:p w14:paraId="04F077E5"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Gi0                    unassigned      Mgmt-intf                        down</w:t>
      </w:r>
    </w:p>
    <w:p w14:paraId="18343DB9"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Gi0/0/1.2              172.16.1.2      FACEBOOK                           up</w:t>
      </w:r>
    </w:p>
    <w:p w14:paraId="27309828"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Gi0/0/0.2              172.16.2.1      FACEBOOK                           up</w:t>
      </w:r>
    </w:p>
    <w:p w14:paraId="0E4A07FB" w14:textId="77777777" w:rsidR="003561DF" w:rsidRPr="00632774"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Gi0/0/1.1              192.168.1.2     APPLE                          up</w:t>
      </w:r>
    </w:p>
    <w:p w14:paraId="4920ECAB" w14:textId="77777777" w:rsidR="003561DF" w:rsidRPr="00A72F96" w:rsidRDefault="003561DF" w:rsidP="003561DF">
      <w:pPr>
        <w:spacing w:after="0"/>
        <w:rPr>
          <w:rFonts w:ascii="Courier New" w:eastAsia="Courier New" w:hAnsi="Courier New" w:cs="Courier New"/>
          <w:color w:val="000000" w:themeColor="text1"/>
          <w:sz w:val="24"/>
          <w:szCs w:val="24"/>
        </w:rPr>
      </w:pPr>
      <w:r w:rsidRPr="00632774">
        <w:rPr>
          <w:rFonts w:ascii="Courier New" w:eastAsia="Courier New" w:hAnsi="Courier New" w:cs="Courier New"/>
          <w:color w:val="000000" w:themeColor="text1"/>
          <w:sz w:val="24"/>
          <w:szCs w:val="24"/>
        </w:rPr>
        <w:t>Gi0/0/0.1              192.168.2.1     APPLE                          up</w:t>
      </w:r>
    </w:p>
    <w:p w14:paraId="0F2436B6"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brief</w:t>
      </w:r>
    </w:p>
    <w:p w14:paraId="7B53AEBE"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r3#show ip vrf brief</w:t>
      </w:r>
    </w:p>
    <w:p w14:paraId="5463ABEE"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Name                             Default RD            Interfaces</w:t>
      </w:r>
    </w:p>
    <w:p w14:paraId="0EC79B83"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Mgmt-intf                        &lt;not set&gt;             Gi0</w:t>
      </w:r>
    </w:p>
    <w:p w14:paraId="1AA5A019"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FACEBOOK                           &lt;not set&gt;             Gi0/0/1.2</w:t>
      </w:r>
    </w:p>
    <w:p w14:paraId="5EFB98B3"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Gi0/0/0.2</w:t>
      </w:r>
    </w:p>
    <w:p w14:paraId="751DFF03"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APPLE                          &lt;not set&gt;             Gi0/0/1.1</w:t>
      </w:r>
    </w:p>
    <w:p w14:paraId="1ACD1D30"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Gi0/0/0.1</w:t>
      </w:r>
    </w:p>
    <w:p w14:paraId="49E58118" w14:textId="77777777" w:rsidR="003561DF" w:rsidRPr="009F146C"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detail</w:t>
      </w:r>
    </w:p>
    <w:p w14:paraId="04965A9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r3#show ip vrf detail</w:t>
      </w:r>
    </w:p>
    <w:p w14:paraId="171D7F9D"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VRF Mgmt-intf (VRF Id = 1); default RD &lt;not set&gt;; default VPNID &lt;not set&gt;</w:t>
      </w:r>
    </w:p>
    <w:p w14:paraId="61B5651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New CLI format, supports multiple address-families</w:t>
      </w:r>
    </w:p>
    <w:p w14:paraId="06F38F3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0x1808</w:t>
      </w:r>
    </w:p>
    <w:p w14:paraId="48C976B0"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Interfaces:</w:t>
      </w:r>
    </w:p>
    <w:p w14:paraId="73DB0BA3"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Gi0</w:t>
      </w:r>
    </w:p>
    <w:p w14:paraId="355A53EB"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lastRenderedPageBreak/>
        <w:t>Address family ipv4 unicast (Table ID = 0x1):</w:t>
      </w:r>
    </w:p>
    <w:p w14:paraId="655220D5"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0x0</w:t>
      </w:r>
    </w:p>
    <w:p w14:paraId="1AC269A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VPN route-target communities</w:t>
      </w:r>
    </w:p>
    <w:p w14:paraId="2F5B7F63"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VPN route-target communities</w:t>
      </w:r>
    </w:p>
    <w:p w14:paraId="6432C56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route-map</w:t>
      </w:r>
    </w:p>
    <w:p w14:paraId="0ACB71A9"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global export route-map</w:t>
      </w:r>
    </w:p>
    <w:p w14:paraId="39D41C30"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route-map</w:t>
      </w:r>
    </w:p>
    <w:p w14:paraId="194A3555"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distribution protocol: not configured</w:t>
      </w:r>
    </w:p>
    <w:p w14:paraId="4EECB3D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allocation mode: per-prefix</w:t>
      </w:r>
    </w:p>
    <w:p w14:paraId="69BB9D76" w14:textId="77777777" w:rsidR="003561DF" w:rsidRPr="008F3E42" w:rsidRDefault="003561DF" w:rsidP="003561DF">
      <w:pPr>
        <w:spacing w:after="0"/>
        <w:rPr>
          <w:rFonts w:ascii="Courier New" w:eastAsia="Courier New" w:hAnsi="Courier New" w:cs="Courier New"/>
          <w:color w:val="000000" w:themeColor="text1"/>
          <w:sz w:val="24"/>
          <w:szCs w:val="24"/>
        </w:rPr>
      </w:pPr>
    </w:p>
    <w:p w14:paraId="5D94A2B7"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VRF FACEBOOK (VRF Id = 2); default RD &lt;not set&gt;; default VPNID &lt;not set&gt;</w:t>
      </w:r>
    </w:p>
    <w:p w14:paraId="2A332112"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Old CLI format, supports IPv4 only</w:t>
      </w:r>
    </w:p>
    <w:p w14:paraId="06887A2C"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0x8</w:t>
      </w:r>
    </w:p>
    <w:p w14:paraId="3CC39A2A"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Interfaces:</w:t>
      </w:r>
    </w:p>
    <w:p w14:paraId="36FE0F3B"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Gi0/0/1.2                Gi0/0/0.2</w:t>
      </w:r>
    </w:p>
    <w:p w14:paraId="4B9B1955"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Address family ipv4 unicast (Table ID = 0x2):</w:t>
      </w:r>
    </w:p>
    <w:p w14:paraId="1827B5FC"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0x0</w:t>
      </w:r>
    </w:p>
    <w:p w14:paraId="467D51CC"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VPN route-target communities</w:t>
      </w:r>
    </w:p>
    <w:p w14:paraId="50B7E35D"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VPN route-target communities</w:t>
      </w:r>
    </w:p>
    <w:p w14:paraId="399A41F9"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route-map</w:t>
      </w:r>
    </w:p>
    <w:p w14:paraId="6DE1C977"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global export route-map</w:t>
      </w:r>
    </w:p>
    <w:p w14:paraId="09FADC89"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route-map</w:t>
      </w:r>
    </w:p>
    <w:p w14:paraId="77EB2272"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distribution protocol: not configured</w:t>
      </w:r>
    </w:p>
    <w:p w14:paraId="129575D7"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allocation mode: per-prefix</w:t>
      </w:r>
    </w:p>
    <w:p w14:paraId="0AD6677D" w14:textId="77777777" w:rsidR="003561DF" w:rsidRPr="008F3E42" w:rsidRDefault="003561DF" w:rsidP="003561DF">
      <w:pPr>
        <w:spacing w:after="0"/>
        <w:rPr>
          <w:rFonts w:ascii="Courier New" w:eastAsia="Courier New" w:hAnsi="Courier New" w:cs="Courier New"/>
          <w:color w:val="000000" w:themeColor="text1"/>
          <w:sz w:val="24"/>
          <w:szCs w:val="24"/>
        </w:rPr>
      </w:pPr>
    </w:p>
    <w:p w14:paraId="5E4CEA98"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VRF APPLE (VRF Id = 3); default RD &lt;not set&gt;; default VPNID &lt;not set&gt;</w:t>
      </w:r>
    </w:p>
    <w:p w14:paraId="47D0AE4C"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Old CLI format, supports IPv4 only</w:t>
      </w:r>
    </w:p>
    <w:p w14:paraId="2BBB74B9"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0x8</w:t>
      </w:r>
    </w:p>
    <w:p w14:paraId="5179B240"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Interfaces:</w:t>
      </w:r>
    </w:p>
    <w:p w14:paraId="44B8214F"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lastRenderedPageBreak/>
        <w:t xml:space="preserve">    Gi0/0/1.1                Gi0/0/0.1</w:t>
      </w:r>
    </w:p>
    <w:p w14:paraId="66E2A84B"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Address family ipv4 unicast (Table ID = 0x3):</w:t>
      </w:r>
    </w:p>
    <w:p w14:paraId="205F21DC"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Flags: 0x0</w:t>
      </w:r>
    </w:p>
    <w:p w14:paraId="7CA2BBE0"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VPN route-target communities</w:t>
      </w:r>
    </w:p>
    <w:p w14:paraId="0A0E811B"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VPN route-target communities</w:t>
      </w:r>
    </w:p>
    <w:p w14:paraId="697B9EAE"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import route-map</w:t>
      </w:r>
    </w:p>
    <w:p w14:paraId="46836A0E"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global export route-map</w:t>
      </w:r>
    </w:p>
    <w:p w14:paraId="3A8863B1"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No export route-map</w:t>
      </w:r>
    </w:p>
    <w:p w14:paraId="1D655784" w14:textId="77777777" w:rsidR="003561DF" w:rsidRPr="008F3E42"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distribution protocol: not configured</w:t>
      </w:r>
    </w:p>
    <w:p w14:paraId="53DB311A" w14:textId="77777777" w:rsidR="003561DF" w:rsidRDefault="003561DF" w:rsidP="003561DF">
      <w:pPr>
        <w:spacing w:after="0"/>
        <w:rPr>
          <w:rFonts w:ascii="Courier New" w:eastAsia="Courier New" w:hAnsi="Courier New" w:cs="Courier New"/>
          <w:color w:val="000000" w:themeColor="text1"/>
          <w:sz w:val="24"/>
          <w:szCs w:val="24"/>
        </w:rPr>
      </w:pPr>
      <w:r w:rsidRPr="008F3E42">
        <w:rPr>
          <w:rFonts w:ascii="Courier New" w:eastAsia="Courier New" w:hAnsi="Courier New" w:cs="Courier New"/>
          <w:color w:val="000000" w:themeColor="text1"/>
          <w:sz w:val="24"/>
          <w:szCs w:val="24"/>
        </w:rPr>
        <w:t xml:space="preserve">  VRF label allocation mode: per-prefix</w:t>
      </w:r>
    </w:p>
    <w:p w14:paraId="1AF79D98" w14:textId="77777777" w:rsidR="003561DF" w:rsidRDefault="003561DF" w:rsidP="003561DF">
      <w:pPr>
        <w:rPr>
          <w:rFonts w:ascii="Times New Roman" w:eastAsia="Times New Roman" w:hAnsi="Times New Roman" w:cs="Times New Roman"/>
          <w:color w:val="000000" w:themeColor="text1"/>
          <w:sz w:val="36"/>
          <w:szCs w:val="36"/>
        </w:rPr>
      </w:pPr>
      <w:r w:rsidRPr="66D35608">
        <w:rPr>
          <w:rFonts w:ascii="Times New Roman" w:eastAsia="Times New Roman" w:hAnsi="Times New Roman" w:cs="Times New Roman"/>
          <w:b/>
          <w:bCs/>
          <w:color w:val="000000" w:themeColor="text1"/>
          <w:sz w:val="36"/>
          <w:szCs w:val="36"/>
          <w:u w:val="single"/>
        </w:rPr>
        <w:t>Router 4</w:t>
      </w:r>
    </w:p>
    <w:p w14:paraId="2865A052"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run</w:t>
      </w:r>
    </w:p>
    <w:p w14:paraId="5DC423E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r4#show run</w:t>
      </w:r>
    </w:p>
    <w:p w14:paraId="48A35FDD"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Building configuration...</w:t>
      </w:r>
    </w:p>
    <w:p w14:paraId="3EA18B89" w14:textId="77777777" w:rsidR="003561DF" w:rsidRPr="00B40401" w:rsidRDefault="003561DF" w:rsidP="003561DF">
      <w:pPr>
        <w:spacing w:after="0"/>
        <w:rPr>
          <w:rFonts w:ascii="Courier New" w:eastAsia="Courier New" w:hAnsi="Courier New" w:cs="Courier New"/>
          <w:color w:val="000000" w:themeColor="text1"/>
          <w:sz w:val="24"/>
          <w:szCs w:val="24"/>
        </w:rPr>
      </w:pPr>
    </w:p>
    <w:p w14:paraId="5672CFF9" w14:textId="77777777" w:rsidR="003561DF" w:rsidRPr="00B40401" w:rsidRDefault="003561DF" w:rsidP="003561DF">
      <w:pPr>
        <w:spacing w:after="0"/>
        <w:rPr>
          <w:rFonts w:ascii="Courier New" w:eastAsia="Courier New" w:hAnsi="Courier New" w:cs="Courier New"/>
          <w:color w:val="000000" w:themeColor="text1"/>
          <w:sz w:val="24"/>
          <w:szCs w:val="24"/>
        </w:rPr>
      </w:pPr>
    </w:p>
    <w:p w14:paraId="0DA16F0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Current configuration : 1868 bytes</w:t>
      </w:r>
    </w:p>
    <w:p w14:paraId="052E3FA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5A4BF1A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Last configuration change at 15:52:17 UTC Tue Mar 22</w:t>
      </w:r>
      <w:proofErr w:type="gramStart"/>
      <w:r w:rsidRPr="00B40401">
        <w:rPr>
          <w:rFonts w:ascii="Courier New" w:eastAsia="Courier New" w:hAnsi="Courier New" w:cs="Courier New"/>
          <w:color w:val="000000" w:themeColor="text1"/>
          <w:sz w:val="24"/>
          <w:szCs w:val="24"/>
        </w:rPr>
        <w:t xml:space="preserve"> 2022</w:t>
      </w:r>
      <w:proofErr w:type="gramEnd"/>
    </w:p>
    <w:p w14:paraId="2E81AE2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4002703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version 15.5</w:t>
      </w:r>
    </w:p>
    <w:p w14:paraId="3897153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service timestamps debug datetime msec</w:t>
      </w:r>
    </w:p>
    <w:p w14:paraId="1714C94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service timestamps log datetime msec</w:t>
      </w:r>
    </w:p>
    <w:p w14:paraId="137A5F6B"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no platform punt-keepalive disable-kernel-core</w:t>
      </w:r>
    </w:p>
    <w:p w14:paraId="58AB4F4E"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F0E4F7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hostname r4</w:t>
      </w:r>
    </w:p>
    <w:p w14:paraId="230B197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7BDCBB8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boot-start-marker</w:t>
      </w:r>
    </w:p>
    <w:p w14:paraId="5E1306F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boot-end-marker</w:t>
      </w:r>
    </w:p>
    <w:p w14:paraId="1AFEA17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58568D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lastRenderedPageBreak/>
        <w:t>vrf definition Mgmt-intf</w:t>
      </w:r>
    </w:p>
    <w:p w14:paraId="5A13B75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w:t>
      </w:r>
    </w:p>
    <w:p w14:paraId="416CE65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address-family ipv4</w:t>
      </w:r>
    </w:p>
    <w:p w14:paraId="09CD3C6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exit-address-family</w:t>
      </w:r>
    </w:p>
    <w:p w14:paraId="2192CFA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w:t>
      </w:r>
    </w:p>
    <w:p w14:paraId="1834EECB"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address-family ipv6</w:t>
      </w:r>
    </w:p>
    <w:p w14:paraId="41B9B34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exit-address-family</w:t>
      </w:r>
    </w:p>
    <w:p w14:paraId="0C1F298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2288A9C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no aaa </w:t>
      </w:r>
      <w:proofErr w:type="gramStart"/>
      <w:r w:rsidRPr="00B40401">
        <w:rPr>
          <w:rFonts w:ascii="Courier New" w:eastAsia="Courier New" w:hAnsi="Courier New" w:cs="Courier New"/>
          <w:color w:val="000000" w:themeColor="text1"/>
          <w:sz w:val="24"/>
          <w:szCs w:val="24"/>
        </w:rPr>
        <w:t>new-model</w:t>
      </w:r>
      <w:proofErr w:type="gramEnd"/>
    </w:p>
    <w:p w14:paraId="6FE64F0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71726C3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ip vrf FACEBOOK</w:t>
      </w:r>
    </w:p>
    <w:p w14:paraId="4DADC44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1E4EE8D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ip vrf APPLE</w:t>
      </w:r>
    </w:p>
    <w:p w14:paraId="5446C01E"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9451418"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subscriber templating</w:t>
      </w:r>
    </w:p>
    <w:p w14:paraId="2A20A45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vtp mode transparent</w:t>
      </w:r>
    </w:p>
    <w:p w14:paraId="414DDD0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multilink bundle-name authenticated</w:t>
      </w:r>
    </w:p>
    <w:p w14:paraId="6325F2B8"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41DD631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license udi pid ISR4321/K9 sn FDO210907U3</w:t>
      </w:r>
    </w:p>
    <w:p w14:paraId="653073C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0ED6792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spanning-tree extend system-id</w:t>
      </w:r>
    </w:p>
    <w:p w14:paraId="54F1A6AD"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559423D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redundancy</w:t>
      </w:r>
    </w:p>
    <w:p w14:paraId="2F2F1B7D"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mode none</w:t>
      </w:r>
    </w:p>
    <w:p w14:paraId="3D3E48F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19826C00"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vlan internal allocation policy ascending</w:t>
      </w:r>
    </w:p>
    <w:p w14:paraId="3B75F2E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6F5270B"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GigabitEthernet0/0/0</w:t>
      </w:r>
    </w:p>
    <w:p w14:paraId="75E7ACA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53D6A24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6C1D9A6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negotiation auto</w:t>
      </w:r>
    </w:p>
    <w:p w14:paraId="46BA066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lastRenderedPageBreak/>
        <w:t>!</w:t>
      </w:r>
    </w:p>
    <w:p w14:paraId="6993E63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GigabitEthernet0/0/1</w:t>
      </w:r>
    </w:p>
    <w:p w14:paraId="69F2EB0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272F1D5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negotiation auto</w:t>
      </w:r>
    </w:p>
    <w:p w14:paraId="5586975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27687F3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GigabitEthernet0/0/1.1</w:t>
      </w:r>
    </w:p>
    <w:p w14:paraId="6EE4DA3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encapsulation dot1Q 1 native</w:t>
      </w:r>
    </w:p>
    <w:p w14:paraId="5C9522A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ip vrf forwarding APPLE</w:t>
      </w:r>
    </w:p>
    <w:p w14:paraId="605F98C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ip address 192.168.2.2 255.255.255.0</w:t>
      </w:r>
    </w:p>
    <w:p w14:paraId="4E747C3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65CDD16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GigabitEthernet0/0/1.2</w:t>
      </w:r>
    </w:p>
    <w:p w14:paraId="23E70F3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encapsulation dot1Q 2</w:t>
      </w:r>
    </w:p>
    <w:p w14:paraId="723FB70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ip vrf forwarding FACEBOOK</w:t>
      </w:r>
    </w:p>
    <w:p w14:paraId="115D5FA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ip address 172.16.2.2 255.255.255.0</w:t>
      </w:r>
    </w:p>
    <w:p w14:paraId="462BA13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ip router isis</w:t>
      </w:r>
    </w:p>
    <w:p w14:paraId="12D5D95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0FF7DD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Serial0/1/0</w:t>
      </w:r>
    </w:p>
    <w:p w14:paraId="548BE438"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15BF11E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5E1DE74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C3DDF3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Serial0/1/1</w:t>
      </w:r>
    </w:p>
    <w:p w14:paraId="2CA90DB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6C7FB29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79F342E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0459FE5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GigabitEthernet0/2/0</w:t>
      </w:r>
    </w:p>
    <w:p w14:paraId="0B80386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50FFF87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06EAF60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negotiation auto</w:t>
      </w:r>
    </w:p>
    <w:p w14:paraId="7EECF80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63F4190E"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GigabitEthernet0/2/1</w:t>
      </w:r>
    </w:p>
    <w:p w14:paraId="2672194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0241C2C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lastRenderedPageBreak/>
        <w:t xml:space="preserve"> shutdown</w:t>
      </w:r>
    </w:p>
    <w:p w14:paraId="2FD9B59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negotiation auto</w:t>
      </w:r>
    </w:p>
    <w:p w14:paraId="4E183A4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128066CD"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GigabitEthernet0</w:t>
      </w:r>
    </w:p>
    <w:p w14:paraId="62F4720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vrf forwarding Mgmt-intf</w:t>
      </w:r>
    </w:p>
    <w:p w14:paraId="56C67EA8"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17F5DB4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4DE93FD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negotiation auto</w:t>
      </w:r>
    </w:p>
    <w:p w14:paraId="084375F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1F119AE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interface Vlan1</w:t>
      </w:r>
    </w:p>
    <w:p w14:paraId="016FD09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no ip address</w:t>
      </w:r>
    </w:p>
    <w:p w14:paraId="39A2917E"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shutdown</w:t>
      </w:r>
    </w:p>
    <w:p w14:paraId="2CB457AE"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1D94896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router ospf 1 vrf APPLE</w:t>
      </w:r>
    </w:p>
    <w:p w14:paraId="6667EA11"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router-id 4.4.4.4</w:t>
      </w:r>
    </w:p>
    <w:p w14:paraId="3B8B6A1D"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network 192.168.2.0 0.0.0.255 area 0</w:t>
      </w:r>
    </w:p>
    <w:p w14:paraId="6E72AF80"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40C3C0F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router isis</w:t>
      </w:r>
    </w:p>
    <w:p w14:paraId="30CE296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vrf FACEBOOK</w:t>
      </w:r>
    </w:p>
    <w:p w14:paraId="7018442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net 49.0001.0000.0000.000d.00</w:t>
      </w:r>
    </w:p>
    <w:p w14:paraId="6DFBEBF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7498C53C"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ip forward-protocol nd</w:t>
      </w:r>
    </w:p>
    <w:p w14:paraId="23D392E6"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no ip http server</w:t>
      </w:r>
    </w:p>
    <w:p w14:paraId="06B73E0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no ip http </w:t>
      </w:r>
      <w:proofErr w:type="gramStart"/>
      <w:r w:rsidRPr="00B40401">
        <w:rPr>
          <w:rFonts w:ascii="Courier New" w:eastAsia="Courier New" w:hAnsi="Courier New" w:cs="Courier New"/>
          <w:color w:val="000000" w:themeColor="text1"/>
          <w:sz w:val="24"/>
          <w:szCs w:val="24"/>
        </w:rPr>
        <w:t>secure-server</w:t>
      </w:r>
      <w:proofErr w:type="gramEnd"/>
    </w:p>
    <w:p w14:paraId="3ED3360F"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ip tftp source-interface GigabitEthernet0</w:t>
      </w:r>
    </w:p>
    <w:p w14:paraId="47CDBB0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3A8D1D17"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control-plane</w:t>
      </w:r>
    </w:p>
    <w:p w14:paraId="52A1C682"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23494A30"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line con 0</w:t>
      </w:r>
    </w:p>
    <w:p w14:paraId="4DAFC890"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stopbits 1</w:t>
      </w:r>
    </w:p>
    <w:p w14:paraId="6BAE0DD5"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line aux 0</w:t>
      </w:r>
    </w:p>
    <w:p w14:paraId="0F559633"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lastRenderedPageBreak/>
        <w:t xml:space="preserve"> stopbits 1</w:t>
      </w:r>
    </w:p>
    <w:p w14:paraId="616FD2B4"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line vty 0 4</w:t>
      </w:r>
    </w:p>
    <w:p w14:paraId="19F33BBA"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 xml:space="preserve"> login</w:t>
      </w:r>
    </w:p>
    <w:p w14:paraId="23471D79" w14:textId="77777777" w:rsidR="003561DF" w:rsidRPr="00B40401" w:rsidRDefault="003561DF" w:rsidP="003561DF">
      <w:pPr>
        <w:spacing w:after="0"/>
        <w:rPr>
          <w:rFonts w:ascii="Courier New" w:eastAsia="Courier New" w:hAnsi="Courier New" w:cs="Courier New"/>
          <w:color w:val="000000" w:themeColor="text1"/>
          <w:sz w:val="24"/>
          <w:szCs w:val="24"/>
        </w:rPr>
      </w:pPr>
      <w:r w:rsidRPr="00B40401">
        <w:rPr>
          <w:rFonts w:ascii="Courier New" w:eastAsia="Courier New" w:hAnsi="Courier New" w:cs="Courier New"/>
          <w:color w:val="000000" w:themeColor="text1"/>
          <w:sz w:val="24"/>
          <w:szCs w:val="24"/>
        </w:rPr>
        <w:t>!</w:t>
      </w:r>
    </w:p>
    <w:p w14:paraId="7A4268B2" w14:textId="77777777" w:rsidR="003561DF" w:rsidRDefault="003561DF" w:rsidP="003561DF">
      <w:pPr>
        <w:spacing w:after="0"/>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e</w:t>
      </w:r>
      <w:r w:rsidRPr="00B40401">
        <w:rPr>
          <w:rFonts w:ascii="Courier New" w:eastAsia="Courier New" w:hAnsi="Courier New" w:cs="Courier New"/>
          <w:color w:val="000000" w:themeColor="text1"/>
          <w:sz w:val="24"/>
          <w:szCs w:val="24"/>
        </w:rPr>
        <w:t>nd</w:t>
      </w:r>
    </w:p>
    <w:p w14:paraId="60B76847"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route vrf APPLE/FACEBOOK</w:t>
      </w:r>
    </w:p>
    <w:p w14:paraId="7728501E"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APPLE</w:t>
      </w:r>
    </w:p>
    <w:p w14:paraId="6096976B"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r4#show ip route vrf APPLE</w:t>
      </w:r>
    </w:p>
    <w:p w14:paraId="0C3BBBEA" w14:textId="77777777" w:rsidR="003561DF" w:rsidRPr="00945386" w:rsidRDefault="003561DF" w:rsidP="003561DF">
      <w:pPr>
        <w:spacing w:after="0"/>
        <w:rPr>
          <w:rFonts w:ascii="Courier New" w:eastAsia="Courier New" w:hAnsi="Courier New" w:cs="Courier New"/>
          <w:color w:val="000000" w:themeColor="text1"/>
          <w:sz w:val="24"/>
          <w:szCs w:val="24"/>
        </w:rPr>
      </w:pPr>
    </w:p>
    <w:p w14:paraId="6AA4C3E4"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Routing Table: APPLE</w:t>
      </w:r>
    </w:p>
    <w:p w14:paraId="4DFBF165"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Codes: L - local, C - connected, S - static, R - RIP, M - mobile, B - BGP</w:t>
      </w:r>
    </w:p>
    <w:p w14:paraId="55689B4A"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D - EIGRP, EX - EIGRP external, O - OSPF, IA - OSPF inter area</w:t>
      </w:r>
    </w:p>
    <w:p w14:paraId="291A396E"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N1 - OSPF NSSA external type 1, N2 - OSPF NSSA external type 2</w:t>
      </w:r>
    </w:p>
    <w:p w14:paraId="6E19F8BD"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E1 - OSPF external type 1, E2 - OSPF external type 2</w:t>
      </w:r>
    </w:p>
    <w:p w14:paraId="75686B4F"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i - IS-IS, su - IS-IS summary, L1 - IS-IS level-1, L2 - IS-IS level-2</w:t>
      </w:r>
    </w:p>
    <w:p w14:paraId="41E9B142"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ia - IS-IS inter area, * - candidate default, U - per-user static route</w:t>
      </w:r>
    </w:p>
    <w:p w14:paraId="3D41F8AF"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o - ODR, P - periodic downloaded static route, H - NHRP, l - LISP</w:t>
      </w:r>
    </w:p>
    <w:p w14:paraId="26EE24E5"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a - application route</w:t>
      </w:r>
    </w:p>
    <w:p w14:paraId="190A3E6F"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 xml:space="preserve">       + - replicated route, % - next hop override, p - overrides from PfR</w:t>
      </w:r>
    </w:p>
    <w:p w14:paraId="3909E89D" w14:textId="77777777" w:rsidR="003561DF" w:rsidRPr="00945386" w:rsidRDefault="003561DF" w:rsidP="003561DF">
      <w:pPr>
        <w:spacing w:after="0"/>
        <w:rPr>
          <w:rFonts w:ascii="Courier New" w:eastAsia="Courier New" w:hAnsi="Courier New" w:cs="Courier New"/>
          <w:color w:val="000000" w:themeColor="text1"/>
          <w:sz w:val="24"/>
          <w:szCs w:val="24"/>
        </w:rPr>
      </w:pPr>
    </w:p>
    <w:p w14:paraId="4C2DA308"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Gateway of last resort is not set</w:t>
      </w:r>
    </w:p>
    <w:p w14:paraId="0DD43523" w14:textId="77777777" w:rsidR="003561DF" w:rsidRPr="00945386" w:rsidRDefault="003561DF" w:rsidP="003561DF">
      <w:pPr>
        <w:spacing w:after="0"/>
        <w:rPr>
          <w:rFonts w:ascii="Courier New" w:eastAsia="Courier New" w:hAnsi="Courier New" w:cs="Courier New"/>
          <w:color w:val="000000" w:themeColor="text1"/>
          <w:sz w:val="24"/>
          <w:szCs w:val="24"/>
        </w:rPr>
      </w:pPr>
    </w:p>
    <w:p w14:paraId="21074148"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O     192.168.0.0/24 [110/3] via 192.168.2.1, 3d00h, GigabitEthernet0/0/1.1</w:t>
      </w:r>
    </w:p>
    <w:p w14:paraId="2E601829"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O     192.168.1.0/24 [110/2] via 192.168.2.1, 3d00h, GigabitEthernet0/0/1.1</w:t>
      </w:r>
    </w:p>
    <w:p w14:paraId="378BAECB"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lastRenderedPageBreak/>
        <w:t xml:space="preserve">      192.168.2.0/24 is variably subnetted, 2 subnets, 2 masks</w:t>
      </w:r>
    </w:p>
    <w:p w14:paraId="04BD69AE" w14:textId="77777777" w:rsidR="003561DF" w:rsidRPr="00945386"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C        192.168.2.0/24 is directly connected, GigabitEthernet0/0/1.1</w:t>
      </w:r>
    </w:p>
    <w:p w14:paraId="718BFA12" w14:textId="77777777" w:rsidR="003561DF" w:rsidRDefault="003561DF" w:rsidP="003561DF">
      <w:pPr>
        <w:spacing w:after="0"/>
        <w:rPr>
          <w:rFonts w:ascii="Courier New" w:eastAsia="Courier New" w:hAnsi="Courier New" w:cs="Courier New"/>
          <w:color w:val="000000" w:themeColor="text1"/>
          <w:sz w:val="24"/>
          <w:szCs w:val="24"/>
        </w:rPr>
      </w:pPr>
      <w:r w:rsidRPr="00945386">
        <w:rPr>
          <w:rFonts w:ascii="Courier New" w:eastAsia="Courier New" w:hAnsi="Courier New" w:cs="Courier New"/>
          <w:color w:val="000000" w:themeColor="text1"/>
          <w:sz w:val="24"/>
          <w:szCs w:val="24"/>
        </w:rPr>
        <w:t>L        192.168.2.2/32 is directly connected, GigabitEthernet0/0/1.1</w:t>
      </w:r>
    </w:p>
    <w:p w14:paraId="220577C8"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FACEBOOK</w:t>
      </w:r>
    </w:p>
    <w:p w14:paraId="46D0F538"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r4#show ip route vrf FACEBOOK</w:t>
      </w:r>
    </w:p>
    <w:p w14:paraId="595C3CB5" w14:textId="77777777" w:rsidR="003561DF" w:rsidRPr="002A6262" w:rsidRDefault="003561DF" w:rsidP="003561DF">
      <w:pPr>
        <w:spacing w:after="0"/>
        <w:rPr>
          <w:rFonts w:ascii="Courier New" w:eastAsia="Courier New" w:hAnsi="Courier New" w:cs="Courier New"/>
          <w:color w:val="000000" w:themeColor="text1"/>
          <w:sz w:val="24"/>
          <w:szCs w:val="24"/>
        </w:rPr>
      </w:pPr>
    </w:p>
    <w:p w14:paraId="4291E404"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Routing Table: FACEBOOK</w:t>
      </w:r>
    </w:p>
    <w:p w14:paraId="71E53562"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Codes: L - local, C - connected, S - static, R - RIP, M - mobile, B - BGP</w:t>
      </w:r>
    </w:p>
    <w:p w14:paraId="013DD8D5"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D - EIGRP, EX - EIGRP external, O - OSPF, IA - OSPF inter area</w:t>
      </w:r>
    </w:p>
    <w:p w14:paraId="3CB409F8"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N1 - OSPF NSSA external type 1, N2 - OSPF NSSA external type 2</w:t>
      </w:r>
    </w:p>
    <w:p w14:paraId="61EF3779"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E1 - OSPF external type 1, E2 - OSPF external type 2</w:t>
      </w:r>
    </w:p>
    <w:p w14:paraId="31301418"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i - IS-IS, su - IS-IS summary, L1 - IS-IS level-1, L2 - IS-IS level-2</w:t>
      </w:r>
    </w:p>
    <w:p w14:paraId="1C7FAF38"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ia - IS-IS inter area, * - candidate default, U - per-user static route</w:t>
      </w:r>
    </w:p>
    <w:p w14:paraId="6971AA4B"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o - ODR, P - periodic downloaded static route, H - NHRP, l - LISP</w:t>
      </w:r>
    </w:p>
    <w:p w14:paraId="489EECDE"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a - application route</w:t>
      </w:r>
    </w:p>
    <w:p w14:paraId="13F1D086"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 - replicated route, % - next hop override, p - overrides from PfR</w:t>
      </w:r>
    </w:p>
    <w:p w14:paraId="3ED97048" w14:textId="77777777" w:rsidR="003561DF" w:rsidRPr="002A6262" w:rsidRDefault="003561DF" w:rsidP="003561DF">
      <w:pPr>
        <w:spacing w:after="0"/>
        <w:rPr>
          <w:rFonts w:ascii="Courier New" w:eastAsia="Courier New" w:hAnsi="Courier New" w:cs="Courier New"/>
          <w:color w:val="000000" w:themeColor="text1"/>
          <w:sz w:val="24"/>
          <w:szCs w:val="24"/>
        </w:rPr>
      </w:pPr>
    </w:p>
    <w:p w14:paraId="36B55E90"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Gateway of last resort is not set</w:t>
      </w:r>
    </w:p>
    <w:p w14:paraId="66F97D12" w14:textId="77777777" w:rsidR="003561DF" w:rsidRPr="002A6262" w:rsidRDefault="003561DF" w:rsidP="003561DF">
      <w:pPr>
        <w:spacing w:after="0"/>
        <w:rPr>
          <w:rFonts w:ascii="Courier New" w:eastAsia="Courier New" w:hAnsi="Courier New" w:cs="Courier New"/>
          <w:color w:val="000000" w:themeColor="text1"/>
          <w:sz w:val="24"/>
          <w:szCs w:val="24"/>
        </w:rPr>
      </w:pPr>
    </w:p>
    <w:p w14:paraId="0C4015AD"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 xml:space="preserve">      172.16.0.0/16 is variably subnetted, 4 subnets, 2 masks</w:t>
      </w:r>
    </w:p>
    <w:p w14:paraId="118C442D"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i L1     172.16.0.0/24 [115/30] via 172.16.2.1, 3d00h, GigabitEthernet0/0/1.2</w:t>
      </w:r>
    </w:p>
    <w:p w14:paraId="4D2019E9"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lastRenderedPageBreak/>
        <w:t>i L1     172.16.1.0/24 [115/20] via 172.16.2.1, 3d00h, GigabitEthernet0/0/1.2</w:t>
      </w:r>
    </w:p>
    <w:p w14:paraId="638ED5E3"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C        172.16.2.0/24 is directly connected, GigabitEthernet0/0/1.2</w:t>
      </w:r>
    </w:p>
    <w:p w14:paraId="79B041EC" w14:textId="77777777" w:rsidR="003561DF" w:rsidRPr="002A6262" w:rsidRDefault="003561DF" w:rsidP="003561DF">
      <w:pPr>
        <w:spacing w:after="0"/>
        <w:rPr>
          <w:rFonts w:ascii="Courier New" w:eastAsia="Courier New" w:hAnsi="Courier New" w:cs="Courier New"/>
          <w:color w:val="000000" w:themeColor="text1"/>
          <w:sz w:val="24"/>
          <w:szCs w:val="24"/>
        </w:rPr>
      </w:pPr>
      <w:r w:rsidRPr="002A6262">
        <w:rPr>
          <w:rFonts w:ascii="Courier New" w:eastAsia="Courier New" w:hAnsi="Courier New" w:cs="Courier New"/>
          <w:color w:val="000000" w:themeColor="text1"/>
          <w:sz w:val="24"/>
          <w:szCs w:val="24"/>
        </w:rPr>
        <w:t>L        172.16.2.2/32 is directly connected, GigabitEthernet0/0/1.2</w:t>
      </w:r>
    </w:p>
    <w:p w14:paraId="79DE007A" w14:textId="77777777" w:rsidR="003561DF" w:rsidRDefault="003561DF" w:rsidP="003561DF">
      <w:pPr>
        <w:rPr>
          <w:rFonts w:ascii="Courier New" w:eastAsia="Courier New" w:hAnsi="Courier New" w:cs="Courier New"/>
          <w:b/>
          <w:bCs/>
          <w:color w:val="000000" w:themeColor="text1"/>
          <w:sz w:val="24"/>
          <w:szCs w:val="24"/>
          <w:u w:val="single"/>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protocols vrf APPLE/FACEBOOK</w:t>
      </w:r>
    </w:p>
    <w:p w14:paraId="54C5515D" w14:textId="77777777" w:rsidR="003561DF" w:rsidRDefault="003561DF" w:rsidP="003561DF">
      <w:pPr>
        <w:rPr>
          <w:rFonts w:ascii="Courier New" w:eastAsia="Courier New" w:hAnsi="Courier New" w:cs="Courier New"/>
          <w:color w:val="000000" w:themeColor="text1"/>
          <w:sz w:val="24"/>
          <w:szCs w:val="24"/>
        </w:rPr>
      </w:pPr>
      <w:r>
        <w:rPr>
          <w:rFonts w:ascii="Courier New" w:eastAsia="Courier New" w:hAnsi="Courier New" w:cs="Courier New"/>
          <w:b/>
          <w:bCs/>
          <w:color w:val="000000" w:themeColor="text1"/>
          <w:sz w:val="24"/>
          <w:szCs w:val="24"/>
          <w:u w:val="single"/>
        </w:rPr>
        <w:t>APPLE</w:t>
      </w:r>
    </w:p>
    <w:p w14:paraId="30CF3F2B"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r4#show ip protocols vrf APPLE</w:t>
      </w:r>
    </w:p>
    <w:p w14:paraId="19B71B0E"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IP Routing is NSF aware ***</w:t>
      </w:r>
    </w:p>
    <w:p w14:paraId="2095B809" w14:textId="77777777" w:rsidR="003561DF" w:rsidRPr="00527C12" w:rsidRDefault="003561DF" w:rsidP="003561DF">
      <w:pPr>
        <w:spacing w:after="0"/>
        <w:rPr>
          <w:rFonts w:ascii="Courier New" w:eastAsia="Courier New" w:hAnsi="Courier New" w:cs="Courier New"/>
          <w:color w:val="000000" w:themeColor="text1"/>
          <w:sz w:val="24"/>
          <w:szCs w:val="24"/>
        </w:rPr>
      </w:pPr>
    </w:p>
    <w:p w14:paraId="2AC203D8"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Routing Protocol is "ospf 1"</w:t>
      </w:r>
    </w:p>
    <w:p w14:paraId="701A2F63"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Outgoing update filter list for all interfaces is not set</w:t>
      </w:r>
    </w:p>
    <w:p w14:paraId="3798D277"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Incoming update filter list for all interfaces is not set</w:t>
      </w:r>
    </w:p>
    <w:p w14:paraId="7CCEEF7A"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Router ID 192.168.2.2</w:t>
      </w:r>
    </w:p>
    <w:p w14:paraId="29C609C4"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It is an area border router</w:t>
      </w:r>
    </w:p>
    <w:p w14:paraId="2D717427"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Number of areas in this router is 1. 1 normal 0 stub 0 nssa</w:t>
      </w:r>
    </w:p>
    <w:p w14:paraId="7481CEBC"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Maximum path: 4</w:t>
      </w:r>
    </w:p>
    <w:p w14:paraId="32E508F2"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Routing for Networks:</w:t>
      </w:r>
    </w:p>
    <w:p w14:paraId="1794EF21"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192.168.2.0 0.0.0.255 area 0</w:t>
      </w:r>
    </w:p>
    <w:p w14:paraId="47A675D7"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Routing Information Sources:</w:t>
      </w:r>
    </w:p>
    <w:p w14:paraId="5803A36D"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Gateway         Distance      Last Update</w:t>
      </w:r>
    </w:p>
    <w:p w14:paraId="1EA18323"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3.3.3.3              110      3d00h</w:t>
      </w:r>
    </w:p>
    <w:p w14:paraId="353096D4"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1.1.1.1              110      3d00h</w:t>
      </w:r>
    </w:p>
    <w:p w14:paraId="241716F0" w14:textId="77777777" w:rsidR="003561DF"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Distance: (default is 110)</w:t>
      </w:r>
    </w:p>
    <w:p w14:paraId="24D7B973" w14:textId="77777777" w:rsidR="003561DF" w:rsidRDefault="003561DF" w:rsidP="003561DF">
      <w:pPr>
        <w:spacing w:after="0"/>
        <w:rPr>
          <w:rFonts w:ascii="Courier New" w:eastAsia="Courier New" w:hAnsi="Courier New" w:cs="Courier New"/>
          <w:b/>
          <w:bCs/>
          <w:color w:val="000000" w:themeColor="text1"/>
          <w:sz w:val="24"/>
          <w:szCs w:val="24"/>
          <w:u w:val="single"/>
        </w:rPr>
      </w:pPr>
      <w:r>
        <w:rPr>
          <w:rFonts w:ascii="Courier New" w:eastAsia="Courier New" w:hAnsi="Courier New" w:cs="Courier New"/>
          <w:b/>
          <w:bCs/>
          <w:color w:val="000000" w:themeColor="text1"/>
          <w:sz w:val="24"/>
          <w:szCs w:val="24"/>
          <w:u w:val="single"/>
        </w:rPr>
        <w:t>FACEBOOK</w:t>
      </w:r>
    </w:p>
    <w:p w14:paraId="02F23677"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r4#show ip protocols vrf FACEBOOK</w:t>
      </w:r>
    </w:p>
    <w:p w14:paraId="212023DC"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IP Routing is NSF aware ***</w:t>
      </w:r>
    </w:p>
    <w:p w14:paraId="690C8457" w14:textId="77777777" w:rsidR="003561DF" w:rsidRPr="00527C12" w:rsidRDefault="003561DF" w:rsidP="003561DF">
      <w:pPr>
        <w:spacing w:after="0"/>
        <w:rPr>
          <w:rFonts w:ascii="Courier New" w:eastAsia="Courier New" w:hAnsi="Courier New" w:cs="Courier New"/>
          <w:color w:val="000000" w:themeColor="text1"/>
          <w:sz w:val="24"/>
          <w:szCs w:val="24"/>
        </w:rPr>
      </w:pPr>
    </w:p>
    <w:p w14:paraId="203DF126"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Routing Protocol is "isis"</w:t>
      </w:r>
    </w:p>
    <w:p w14:paraId="0358F5BB"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Outgoing update filter list for all interfaces is not set</w:t>
      </w:r>
    </w:p>
    <w:p w14:paraId="06D7BFE2"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lastRenderedPageBreak/>
        <w:t xml:space="preserve">  Incoming update filter list for all interfaces is not set</w:t>
      </w:r>
    </w:p>
    <w:p w14:paraId="1DE8F661"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Redistributing: isis</w:t>
      </w:r>
    </w:p>
    <w:p w14:paraId="0D40A056"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Address Summarization:</w:t>
      </w:r>
    </w:p>
    <w:p w14:paraId="0353C675"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None</w:t>
      </w:r>
    </w:p>
    <w:p w14:paraId="3FF1275C"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Maximum path: 4</w:t>
      </w:r>
    </w:p>
    <w:p w14:paraId="217FB863"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Routing for Networks:</w:t>
      </w:r>
    </w:p>
    <w:p w14:paraId="3BD16EC7"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Routing Information Sources:</w:t>
      </w:r>
    </w:p>
    <w:p w14:paraId="6C93A6B3"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Gateway         Distance      Last Update</w:t>
      </w:r>
    </w:p>
    <w:p w14:paraId="776F1C22"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172.16.0.1           115      00:14:51</w:t>
      </w:r>
    </w:p>
    <w:p w14:paraId="7C972EF9"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172.16.0.2           115      00:14:51</w:t>
      </w:r>
    </w:p>
    <w:p w14:paraId="4EF1F294"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172.16.1.2           115      00:14:51</w:t>
      </w:r>
    </w:p>
    <w:p w14:paraId="32F3F5CD" w14:textId="77777777" w:rsidR="003561DF" w:rsidRPr="00527C12" w:rsidRDefault="003561DF" w:rsidP="003561DF">
      <w:pPr>
        <w:spacing w:after="0"/>
        <w:rPr>
          <w:rFonts w:ascii="Courier New" w:eastAsia="Courier New" w:hAnsi="Courier New" w:cs="Courier New"/>
          <w:color w:val="000000" w:themeColor="text1"/>
          <w:sz w:val="24"/>
          <w:szCs w:val="24"/>
        </w:rPr>
      </w:pPr>
      <w:r w:rsidRPr="00527C12">
        <w:rPr>
          <w:rFonts w:ascii="Courier New" w:eastAsia="Courier New" w:hAnsi="Courier New" w:cs="Courier New"/>
          <w:color w:val="000000" w:themeColor="text1"/>
          <w:sz w:val="24"/>
          <w:szCs w:val="24"/>
        </w:rPr>
        <w:t xml:space="preserve">  Distance: (default is 115)</w:t>
      </w:r>
    </w:p>
    <w:p w14:paraId="542991BD"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int</w:t>
      </w:r>
    </w:p>
    <w:p w14:paraId="59C8D873"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r4#show ip vrf int</w:t>
      </w:r>
    </w:p>
    <w:p w14:paraId="092496FC"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Interface              IP-Address      VRF                              Protocol</w:t>
      </w:r>
    </w:p>
    <w:p w14:paraId="5BC107E7"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Gi0                    unassigned      Mgmt-intf                        down</w:t>
      </w:r>
    </w:p>
    <w:p w14:paraId="17591844"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Gi0/0/1.2              172.16.2.2      FACEBOOK                           up</w:t>
      </w:r>
    </w:p>
    <w:p w14:paraId="50049908" w14:textId="77777777" w:rsidR="003561DF" w:rsidRPr="00527C12"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Gi0/0/1.1              192.168.2.2     APPLE                          up</w:t>
      </w:r>
    </w:p>
    <w:p w14:paraId="5B6FA7D0"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brief</w:t>
      </w:r>
    </w:p>
    <w:p w14:paraId="6585C39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r4#show ip vrf brief</w:t>
      </w:r>
    </w:p>
    <w:p w14:paraId="57AD0FFB"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Name                             Default RD            Interfaces</w:t>
      </w:r>
    </w:p>
    <w:p w14:paraId="254AFCC2"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Mgmt-intf                        &lt;not set&gt;             Gi0</w:t>
      </w:r>
    </w:p>
    <w:p w14:paraId="48CF598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FACEBOOK                           &lt;not set&gt;             Gi0/0/1.2</w:t>
      </w:r>
    </w:p>
    <w:p w14:paraId="55AA2240" w14:textId="77777777" w:rsidR="003561DF" w:rsidRPr="00527C12"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APPLE                          &lt;not set&gt;             Gi0/0/1.1</w:t>
      </w:r>
    </w:p>
    <w:p w14:paraId="7AF0D068" w14:textId="77777777" w:rsidR="003561DF" w:rsidRDefault="003561DF" w:rsidP="003561DF">
      <w:pPr>
        <w:rPr>
          <w:rFonts w:ascii="Courier New" w:eastAsia="Courier New" w:hAnsi="Courier New" w:cs="Courier New"/>
          <w:color w:val="000000" w:themeColor="text1"/>
          <w:sz w:val="24"/>
          <w:szCs w:val="24"/>
        </w:rPr>
      </w:pPr>
      <w:r w:rsidRPr="66D35608">
        <w:rPr>
          <w:rFonts w:ascii="Courier New" w:eastAsia="Courier New" w:hAnsi="Courier New" w:cs="Courier New"/>
          <w:b/>
          <w:bCs/>
          <w:color w:val="000000" w:themeColor="text1"/>
          <w:sz w:val="24"/>
          <w:szCs w:val="24"/>
          <w:u w:val="single"/>
        </w:rPr>
        <w:t>show ip</w:t>
      </w:r>
      <w:r>
        <w:rPr>
          <w:rFonts w:ascii="Courier New" w:eastAsia="Courier New" w:hAnsi="Courier New" w:cs="Courier New"/>
          <w:b/>
          <w:bCs/>
          <w:color w:val="000000" w:themeColor="text1"/>
          <w:sz w:val="24"/>
          <w:szCs w:val="24"/>
          <w:u w:val="single"/>
        </w:rPr>
        <w:t xml:space="preserve"> vrf detail</w:t>
      </w:r>
    </w:p>
    <w:p w14:paraId="037819D9"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lastRenderedPageBreak/>
        <w:t>r4#show ip vrf detail</w:t>
      </w:r>
    </w:p>
    <w:p w14:paraId="31845B3F"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VRF Mgmt-intf (VRF Id = 1); default RD &lt;not set&gt;; default VPNID &lt;not set&gt;</w:t>
      </w:r>
    </w:p>
    <w:p w14:paraId="3DAD4951"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New CLI format, supports multiple address-families</w:t>
      </w:r>
    </w:p>
    <w:p w14:paraId="3BE28291"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0x1808</w:t>
      </w:r>
    </w:p>
    <w:p w14:paraId="7BB7BBDB"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Interfaces:</w:t>
      </w:r>
    </w:p>
    <w:p w14:paraId="52AEAFD4"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Gi0</w:t>
      </w:r>
    </w:p>
    <w:p w14:paraId="129C27D1"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Address family ipv4 unicast (Table ID = 0x1):</w:t>
      </w:r>
    </w:p>
    <w:p w14:paraId="0BB04190"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0x0</w:t>
      </w:r>
    </w:p>
    <w:p w14:paraId="03CFF37A"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VPN route-target communities</w:t>
      </w:r>
    </w:p>
    <w:p w14:paraId="5BBC51B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VPN route-target communities</w:t>
      </w:r>
    </w:p>
    <w:p w14:paraId="6297640B"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route-map</w:t>
      </w:r>
    </w:p>
    <w:p w14:paraId="64E5EB49"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global export route-map</w:t>
      </w:r>
    </w:p>
    <w:p w14:paraId="638041EF"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route-map</w:t>
      </w:r>
    </w:p>
    <w:p w14:paraId="4A6E55AD"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VRF label distribution protocol: not configured</w:t>
      </w:r>
    </w:p>
    <w:p w14:paraId="05D99E40"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VRF label allocation mode: per-prefix</w:t>
      </w:r>
    </w:p>
    <w:p w14:paraId="0898ACE8" w14:textId="77777777" w:rsidR="003561DF" w:rsidRPr="00764358" w:rsidRDefault="003561DF" w:rsidP="003561DF">
      <w:pPr>
        <w:spacing w:after="0"/>
        <w:rPr>
          <w:rFonts w:ascii="Courier New" w:eastAsia="Courier New" w:hAnsi="Courier New" w:cs="Courier New"/>
          <w:color w:val="000000" w:themeColor="text1"/>
          <w:sz w:val="24"/>
          <w:szCs w:val="24"/>
        </w:rPr>
      </w:pPr>
    </w:p>
    <w:p w14:paraId="642E07D6"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VRF FACEBOOK (VRF Id = 3); default RD &lt;not set&gt;; default VPNID &lt;not set&gt;</w:t>
      </w:r>
    </w:p>
    <w:p w14:paraId="54EF887D"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Old CLI format, supports IPv4 only</w:t>
      </w:r>
    </w:p>
    <w:p w14:paraId="045404E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0x8</w:t>
      </w:r>
    </w:p>
    <w:p w14:paraId="264C84BC"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Interfaces:</w:t>
      </w:r>
    </w:p>
    <w:p w14:paraId="608CD4F8"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Gi0/0/1.2</w:t>
      </w:r>
    </w:p>
    <w:p w14:paraId="15D32289"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Address family ipv4 unicast (Table ID = 0x3):</w:t>
      </w:r>
    </w:p>
    <w:p w14:paraId="5FE09F9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0x0</w:t>
      </w:r>
    </w:p>
    <w:p w14:paraId="475711B6"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VPN route-target communities</w:t>
      </w:r>
    </w:p>
    <w:p w14:paraId="724F533F"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VPN route-target communities</w:t>
      </w:r>
    </w:p>
    <w:p w14:paraId="683999CF"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route-map</w:t>
      </w:r>
    </w:p>
    <w:p w14:paraId="04CE993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global export route-map</w:t>
      </w:r>
    </w:p>
    <w:p w14:paraId="04D8352A"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route-map</w:t>
      </w:r>
    </w:p>
    <w:p w14:paraId="757C347E"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VRF label distribution protocol: not configured</w:t>
      </w:r>
    </w:p>
    <w:p w14:paraId="38F6B45E"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lastRenderedPageBreak/>
        <w:t xml:space="preserve">  VRF label allocation mode: per-prefix</w:t>
      </w:r>
    </w:p>
    <w:p w14:paraId="6B7257E2" w14:textId="77777777" w:rsidR="003561DF" w:rsidRPr="00764358" w:rsidRDefault="003561DF" w:rsidP="003561DF">
      <w:pPr>
        <w:spacing w:after="0"/>
        <w:rPr>
          <w:rFonts w:ascii="Courier New" w:eastAsia="Courier New" w:hAnsi="Courier New" w:cs="Courier New"/>
          <w:color w:val="000000" w:themeColor="text1"/>
          <w:sz w:val="24"/>
          <w:szCs w:val="24"/>
        </w:rPr>
      </w:pPr>
    </w:p>
    <w:p w14:paraId="1CA25BDC"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VRF APPLE (VRF Id = 2); default RD &lt;not set&gt;; default VPNID &lt;not set&gt;</w:t>
      </w:r>
    </w:p>
    <w:p w14:paraId="1BAAC9FC"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Old CLI format, supports IPv4 only</w:t>
      </w:r>
    </w:p>
    <w:p w14:paraId="021391D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0x8</w:t>
      </w:r>
    </w:p>
    <w:p w14:paraId="43CE3E38"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Interfaces:</w:t>
      </w:r>
    </w:p>
    <w:p w14:paraId="5A35B9C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Gi0/0/1.1</w:t>
      </w:r>
    </w:p>
    <w:p w14:paraId="5A2499B9"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Address family ipv4 unicast (Table ID = 0x2):</w:t>
      </w:r>
    </w:p>
    <w:p w14:paraId="492A4245"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Flags: 0x0</w:t>
      </w:r>
    </w:p>
    <w:p w14:paraId="753D38C4"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VPN route-target communities</w:t>
      </w:r>
    </w:p>
    <w:p w14:paraId="48B7A007"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VPN route-target communities</w:t>
      </w:r>
    </w:p>
    <w:p w14:paraId="47830AE1"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import route-map</w:t>
      </w:r>
    </w:p>
    <w:p w14:paraId="09452784"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global export route-map</w:t>
      </w:r>
    </w:p>
    <w:p w14:paraId="3D09BB42"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No export route-map</w:t>
      </w:r>
    </w:p>
    <w:p w14:paraId="3961B7AE" w14:textId="77777777" w:rsidR="003561DF" w:rsidRPr="00764358"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VRF label distribution protocol: not configured</w:t>
      </w:r>
    </w:p>
    <w:p w14:paraId="74D06CD8" w14:textId="77777777" w:rsidR="003561DF" w:rsidRDefault="003561DF" w:rsidP="003561DF">
      <w:pPr>
        <w:spacing w:after="0"/>
        <w:rPr>
          <w:rFonts w:ascii="Courier New" w:eastAsia="Courier New" w:hAnsi="Courier New" w:cs="Courier New"/>
          <w:color w:val="000000" w:themeColor="text1"/>
          <w:sz w:val="24"/>
          <w:szCs w:val="24"/>
        </w:rPr>
      </w:pPr>
      <w:r w:rsidRPr="00764358">
        <w:rPr>
          <w:rFonts w:ascii="Courier New" w:eastAsia="Courier New" w:hAnsi="Courier New" w:cs="Courier New"/>
          <w:color w:val="000000" w:themeColor="text1"/>
          <w:sz w:val="24"/>
          <w:szCs w:val="24"/>
        </w:rPr>
        <w:t xml:space="preserve">  VRF label allocation mode: per-prefix</w:t>
      </w:r>
    </w:p>
    <w:p w14:paraId="7AEC841D" w14:textId="77777777" w:rsidR="003561DF" w:rsidRDefault="003561DF" w:rsidP="003561DF">
      <w:pPr>
        <w:rPr>
          <w:rFonts w:ascii="Times New Roman" w:eastAsia="Times New Roman" w:hAnsi="Times New Roman" w:cs="Times New Roman"/>
          <w:b/>
          <w:bCs/>
          <w:color w:val="000000" w:themeColor="text1"/>
          <w:sz w:val="36"/>
          <w:szCs w:val="36"/>
          <w:u w:val="single"/>
        </w:rPr>
      </w:pPr>
    </w:p>
    <w:p w14:paraId="5E95513B" w14:textId="77777777" w:rsidR="003561DF" w:rsidRDefault="003561DF" w:rsidP="003561DF">
      <w:pPr>
        <w:rPr>
          <w:rFonts w:ascii="Times New Roman" w:eastAsia="Times New Roman" w:hAnsi="Times New Roman" w:cs="Times New Roman"/>
          <w:color w:val="000000" w:themeColor="text1"/>
          <w:sz w:val="24"/>
          <w:szCs w:val="24"/>
        </w:rPr>
      </w:pPr>
      <w:r w:rsidRPr="66D35608">
        <w:rPr>
          <w:rFonts w:ascii="Times New Roman" w:eastAsia="Times New Roman" w:hAnsi="Times New Roman" w:cs="Times New Roman"/>
          <w:b/>
          <w:bCs/>
          <w:color w:val="000000" w:themeColor="text1"/>
          <w:sz w:val="24"/>
          <w:szCs w:val="24"/>
        </w:rPr>
        <w:t>Problems</w:t>
      </w:r>
    </w:p>
    <w:p w14:paraId="215A38A6" w14:textId="77777777" w:rsidR="003561DF" w:rsidRPr="009D24DD" w:rsidRDefault="003561DF" w:rsidP="003561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problem I faced was that my APPLE VRF on R1 didn’t have OSPF. When I did show ip protocols vrf APPLE, it didn’t show ospf as the routing protocol. I concluded that this was because I had set up OSPF incorrectly on this router. After looking through the </w:t>
      </w:r>
      <w:r>
        <w:rPr>
          <w:rFonts w:ascii="Times New Roman" w:eastAsia="Times New Roman" w:hAnsi="Times New Roman" w:cs="Times New Roman"/>
          <w:b/>
          <w:bCs/>
          <w:color w:val="000000" w:themeColor="text1"/>
          <w:sz w:val="24"/>
          <w:szCs w:val="24"/>
        </w:rPr>
        <w:t>show run</w:t>
      </w:r>
      <w:r>
        <w:rPr>
          <w:rFonts w:ascii="Times New Roman" w:eastAsia="Times New Roman" w:hAnsi="Times New Roman" w:cs="Times New Roman"/>
          <w:color w:val="000000" w:themeColor="text1"/>
          <w:sz w:val="24"/>
          <w:szCs w:val="24"/>
        </w:rPr>
        <w:t xml:space="preserve"> command, I found that instead of doing </w:t>
      </w:r>
      <w:r w:rsidRPr="00785EB8">
        <w:rPr>
          <w:rFonts w:ascii="Times New Roman" w:eastAsia="Times New Roman" w:hAnsi="Times New Roman" w:cs="Times New Roman"/>
          <w:b/>
          <w:bCs/>
          <w:color w:val="000000" w:themeColor="text1"/>
          <w:sz w:val="24"/>
          <w:szCs w:val="24"/>
        </w:rPr>
        <w:t>router ospf 1 vrf APPLE</w:t>
      </w:r>
      <w:r>
        <w:rPr>
          <w:rFonts w:ascii="Times New Roman" w:eastAsia="Times New Roman" w:hAnsi="Times New Roman" w:cs="Times New Roman"/>
          <w:color w:val="000000" w:themeColor="text1"/>
          <w:sz w:val="24"/>
          <w:szCs w:val="24"/>
        </w:rPr>
        <w:t xml:space="preserve"> I accidentally did </w:t>
      </w:r>
      <w:r>
        <w:rPr>
          <w:rFonts w:ascii="Times New Roman" w:eastAsia="Times New Roman" w:hAnsi="Times New Roman" w:cs="Times New Roman"/>
          <w:b/>
          <w:bCs/>
          <w:color w:val="000000" w:themeColor="text1"/>
          <w:sz w:val="24"/>
          <w:szCs w:val="24"/>
        </w:rPr>
        <w:t>router ospf 1.</w:t>
      </w:r>
      <w:r>
        <w:rPr>
          <w:rFonts w:ascii="Times New Roman" w:eastAsia="Times New Roman" w:hAnsi="Times New Roman" w:cs="Times New Roman"/>
          <w:color w:val="000000" w:themeColor="text1"/>
          <w:sz w:val="24"/>
          <w:szCs w:val="24"/>
        </w:rPr>
        <w:t xml:space="preserve"> After changing this command so it included the </w:t>
      </w:r>
      <w:r w:rsidRPr="002C0E2B">
        <w:rPr>
          <w:rFonts w:ascii="Times New Roman" w:eastAsia="Times New Roman" w:hAnsi="Times New Roman" w:cs="Times New Roman"/>
          <w:color w:val="000000" w:themeColor="text1"/>
          <w:sz w:val="24"/>
          <w:szCs w:val="24"/>
        </w:rPr>
        <w:t>APPLE VRF,</w:t>
      </w:r>
      <w:r>
        <w:rPr>
          <w:rFonts w:ascii="Times New Roman" w:eastAsia="Times New Roman" w:hAnsi="Times New Roman" w:cs="Times New Roman"/>
          <w:color w:val="000000" w:themeColor="text1"/>
          <w:sz w:val="24"/>
          <w:szCs w:val="24"/>
        </w:rPr>
        <w:t xml:space="preserve"> I did the </w:t>
      </w:r>
      <w:r>
        <w:rPr>
          <w:rFonts w:ascii="Times New Roman" w:eastAsia="Times New Roman" w:hAnsi="Times New Roman" w:cs="Times New Roman"/>
          <w:b/>
          <w:bCs/>
          <w:color w:val="000000" w:themeColor="text1"/>
          <w:sz w:val="24"/>
          <w:szCs w:val="24"/>
        </w:rPr>
        <w:t>show ip protocols vrf APPLE</w:t>
      </w:r>
      <w:r>
        <w:rPr>
          <w:rFonts w:ascii="Times New Roman" w:eastAsia="Times New Roman" w:hAnsi="Times New Roman" w:cs="Times New Roman"/>
          <w:color w:val="000000" w:themeColor="text1"/>
          <w:sz w:val="24"/>
          <w:szCs w:val="24"/>
        </w:rPr>
        <w:t xml:space="preserve"> command, and it showed that the routing protocol was ospf 1.</w:t>
      </w:r>
    </w:p>
    <w:p w14:paraId="1D3C0795" w14:textId="77777777" w:rsidR="003561DF" w:rsidRDefault="003561DF" w:rsidP="003561DF">
      <w:pPr>
        <w:rPr>
          <w:rFonts w:ascii="Times New Roman" w:eastAsia="Times New Roman" w:hAnsi="Times New Roman" w:cs="Times New Roman"/>
          <w:color w:val="000000" w:themeColor="text1"/>
          <w:sz w:val="24"/>
          <w:szCs w:val="24"/>
        </w:rPr>
      </w:pPr>
      <w:r w:rsidRPr="778163DC">
        <w:rPr>
          <w:rFonts w:ascii="Times New Roman" w:eastAsia="Times New Roman" w:hAnsi="Times New Roman" w:cs="Times New Roman"/>
          <w:b/>
          <w:bCs/>
          <w:color w:val="000000" w:themeColor="text1"/>
          <w:sz w:val="24"/>
          <w:szCs w:val="24"/>
        </w:rPr>
        <w:t>Conclusion</w:t>
      </w:r>
    </w:p>
    <w:p w14:paraId="22FB995A" w14:textId="77777777" w:rsidR="003561DF" w:rsidRPr="00241EA1" w:rsidRDefault="003561DF" w:rsidP="003561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VRF-Lite is an extension of VRF and is used to virtually separate two different networks from each other. To configure VRF you need to use VRF specific commands such as </w:t>
      </w:r>
      <w:r w:rsidRPr="66D35608">
        <w:rPr>
          <w:rFonts w:ascii="Courier New" w:eastAsia="Courier New" w:hAnsi="Courier New" w:cs="Courier New"/>
          <w:b/>
          <w:bCs/>
          <w:color w:val="000000" w:themeColor="text1"/>
          <w:sz w:val="24"/>
          <w:szCs w:val="24"/>
        </w:rPr>
        <w:t>ip</w:t>
      </w:r>
      <w:r>
        <w:rPr>
          <w:rFonts w:ascii="Courier New" w:eastAsia="Courier New" w:hAnsi="Courier New" w:cs="Courier New"/>
          <w:b/>
          <w:bCs/>
          <w:color w:val="000000" w:themeColor="text1"/>
          <w:sz w:val="24"/>
          <w:szCs w:val="24"/>
        </w:rPr>
        <w:t xml:space="preserve"> vrf</w:t>
      </w:r>
      <w:r>
        <w:rPr>
          <w:rFonts w:ascii="Courier New" w:eastAsia="Courier New" w:hAnsi="Courier New" w:cs="Courier New"/>
          <w:color w:val="000000" w:themeColor="text1"/>
          <w:sz w:val="24"/>
          <w:szCs w:val="24"/>
        </w:rPr>
        <w:t xml:space="preserve"> vrf-name </w:t>
      </w:r>
      <w:r>
        <w:rPr>
          <w:rFonts w:ascii="Times New Roman" w:eastAsia="Times New Roman" w:hAnsi="Times New Roman" w:cs="Times New Roman"/>
          <w:color w:val="000000" w:themeColor="text1"/>
          <w:sz w:val="24"/>
          <w:szCs w:val="24"/>
        </w:rPr>
        <w:t>and</w:t>
      </w:r>
      <w:r>
        <w:rPr>
          <w:rFonts w:ascii="Courier New" w:eastAsia="Courier New" w:hAnsi="Courier New" w:cs="Courier New"/>
          <w:color w:val="000000" w:themeColor="text1"/>
          <w:sz w:val="24"/>
          <w:szCs w:val="24"/>
        </w:rPr>
        <w:t xml:space="preserve"> </w:t>
      </w:r>
      <w:r>
        <w:rPr>
          <w:rFonts w:ascii="Courier New" w:eastAsia="Courier New" w:hAnsi="Courier New" w:cs="Courier New"/>
          <w:b/>
          <w:bCs/>
          <w:color w:val="000000" w:themeColor="text1"/>
          <w:sz w:val="24"/>
          <w:szCs w:val="24"/>
        </w:rPr>
        <w:t>ip vrf forwarding</w:t>
      </w:r>
      <w:r>
        <w:rPr>
          <w:rFonts w:ascii="Courier New" w:eastAsia="Courier New" w:hAnsi="Courier New" w:cs="Courier New"/>
          <w:color w:val="000000" w:themeColor="text1"/>
          <w:sz w:val="24"/>
          <w:szCs w:val="24"/>
        </w:rPr>
        <w:t xml:space="preserve"> vrf-name. </w:t>
      </w:r>
      <w:r>
        <w:rPr>
          <w:rFonts w:ascii="Times New Roman" w:eastAsia="Courier New" w:hAnsi="Times New Roman" w:cs="Times New Roman"/>
          <w:color w:val="000000" w:themeColor="text1"/>
          <w:sz w:val="24"/>
          <w:szCs w:val="24"/>
        </w:rPr>
        <w:t xml:space="preserve">There are also some VRF-Lite specific show commands that are helpful to verify VRF-Lite is working correctly after configuring it. These include </w:t>
      </w:r>
      <w:r w:rsidRPr="00CA1C35">
        <w:rPr>
          <w:rFonts w:ascii="Courier New" w:eastAsia="Courier New" w:hAnsi="Courier New" w:cs="Courier New"/>
          <w:b/>
          <w:bCs/>
          <w:color w:val="000000" w:themeColor="text1"/>
          <w:sz w:val="24"/>
          <w:szCs w:val="24"/>
        </w:rPr>
        <w:t>show ip protocols vrf</w:t>
      </w:r>
      <w:r w:rsidRPr="00CA1C35">
        <w:rPr>
          <w:rFonts w:ascii="Courier New" w:eastAsia="Courier New" w:hAnsi="Courier New" w:cs="Courier New"/>
          <w:color w:val="000000" w:themeColor="text1"/>
          <w:sz w:val="24"/>
          <w:szCs w:val="24"/>
        </w:rPr>
        <w:t xml:space="preserve"> vrf-name</w:t>
      </w:r>
      <w:r>
        <w:rPr>
          <w:rFonts w:ascii="Times New Roman" w:eastAsia="Courier New" w:hAnsi="Times New Roman" w:cs="Times New Roman"/>
          <w:color w:val="000000" w:themeColor="text1"/>
          <w:sz w:val="24"/>
          <w:szCs w:val="24"/>
        </w:rPr>
        <w:t xml:space="preserve"> and </w:t>
      </w:r>
      <w:r w:rsidRPr="00CA1C35">
        <w:rPr>
          <w:rFonts w:ascii="Courier New" w:eastAsia="Courier New" w:hAnsi="Courier New" w:cs="Courier New"/>
          <w:b/>
          <w:bCs/>
          <w:color w:val="000000" w:themeColor="text1"/>
          <w:sz w:val="24"/>
          <w:szCs w:val="24"/>
        </w:rPr>
        <w:t>show ip vrf detail</w:t>
      </w:r>
      <w:r>
        <w:rPr>
          <w:rFonts w:ascii="Courier New" w:eastAsia="Courier New" w:hAnsi="Courier New" w:cs="Courier New"/>
          <w:b/>
          <w:bCs/>
          <w:color w:val="000000" w:themeColor="text1"/>
          <w:sz w:val="24"/>
          <w:szCs w:val="24"/>
        </w:rPr>
        <w:t xml:space="preserve">. </w:t>
      </w:r>
      <w:r>
        <w:rPr>
          <w:rFonts w:ascii="Times New Roman" w:eastAsia="Courier New" w:hAnsi="Times New Roman" w:cs="Times New Roman"/>
          <w:color w:val="000000" w:themeColor="text1"/>
          <w:sz w:val="24"/>
          <w:szCs w:val="24"/>
        </w:rPr>
        <w:t xml:space="preserve">I was able to configure VRF-Lite to separate two </w:t>
      </w:r>
      <w:r>
        <w:rPr>
          <w:rFonts w:ascii="Times New Roman" w:eastAsia="Courier New" w:hAnsi="Times New Roman" w:cs="Times New Roman"/>
          <w:color w:val="000000" w:themeColor="text1"/>
          <w:sz w:val="24"/>
          <w:szCs w:val="24"/>
        </w:rPr>
        <w:lastRenderedPageBreak/>
        <w:t>different networks (APPLE and FACEBOOK) from each other, on 4 Cisco 4321 routers. Although I had some problems with OSPF, I was able to troubleshoot them to get VRF to work. Through this lab, I learned how to configure VRF-Lite to separate two networks, as well as develop a deeper understanding of how it works, and everything needed to make it work.</w:t>
      </w:r>
    </w:p>
    <w:p w14:paraId="2936CA58" w14:textId="77777777" w:rsidR="003561DF" w:rsidRDefault="003561DF" w:rsidP="003561DF">
      <w:pPr>
        <w:rPr>
          <w:rFonts w:ascii="Times New Roman" w:eastAsia="Times New Roman" w:hAnsi="Times New Roman" w:cs="Times New Roman"/>
          <w:color w:val="000000" w:themeColor="text1"/>
          <w:sz w:val="24"/>
          <w:szCs w:val="24"/>
        </w:rPr>
      </w:pPr>
    </w:p>
    <w:p w14:paraId="35FD51BC" w14:textId="77777777" w:rsidR="003561DF" w:rsidRDefault="003561DF" w:rsidP="003561DF">
      <w:pPr>
        <w:rPr>
          <w:rFonts w:ascii="Times New Roman" w:eastAsia="Times New Roman" w:hAnsi="Times New Roman" w:cs="Times New Roman"/>
          <w:color w:val="000000" w:themeColor="text1"/>
          <w:sz w:val="24"/>
          <w:szCs w:val="24"/>
        </w:rPr>
      </w:pPr>
      <w:r w:rsidRPr="778163DC">
        <w:rPr>
          <w:rFonts w:ascii="Times New Roman" w:eastAsia="Times New Roman" w:hAnsi="Times New Roman" w:cs="Times New Roman"/>
          <w:color w:val="000000" w:themeColor="text1"/>
          <w:sz w:val="24"/>
          <w:szCs w:val="24"/>
        </w:rPr>
        <w:t xml:space="preserve">EBGP is an extension of the BGP routing protocol and is used to transport information to different autonomous systems with BGP enabled. To configure eBGP you need to use BGP specific commands such as </w:t>
      </w:r>
      <w:r w:rsidRPr="778163DC">
        <w:rPr>
          <w:rFonts w:ascii="Times New Roman" w:eastAsia="Times New Roman" w:hAnsi="Times New Roman" w:cs="Times New Roman"/>
          <w:b/>
          <w:bCs/>
          <w:color w:val="000000" w:themeColor="text1"/>
          <w:sz w:val="24"/>
          <w:szCs w:val="24"/>
        </w:rPr>
        <w:t>router bgp &lt;AS Number&gt;</w:t>
      </w:r>
      <w:r w:rsidRPr="778163DC">
        <w:rPr>
          <w:rFonts w:ascii="Times New Roman" w:eastAsia="Times New Roman" w:hAnsi="Times New Roman" w:cs="Times New Roman"/>
          <w:color w:val="000000" w:themeColor="text1"/>
          <w:sz w:val="24"/>
          <w:szCs w:val="24"/>
        </w:rPr>
        <w:t xml:space="preserve"> and </w:t>
      </w:r>
      <w:r w:rsidRPr="778163DC">
        <w:rPr>
          <w:rFonts w:ascii="Times New Roman" w:eastAsia="Times New Roman" w:hAnsi="Times New Roman" w:cs="Times New Roman"/>
          <w:b/>
          <w:bCs/>
          <w:color w:val="000000" w:themeColor="text1"/>
          <w:sz w:val="24"/>
          <w:szCs w:val="24"/>
        </w:rPr>
        <w:t>redistribute &lt;protocol&gt; &lt;protocol number&gt;.</w:t>
      </w:r>
      <w:r w:rsidRPr="778163DC">
        <w:rPr>
          <w:rFonts w:ascii="Times New Roman" w:eastAsia="Times New Roman" w:hAnsi="Times New Roman" w:cs="Times New Roman"/>
          <w:color w:val="000000" w:themeColor="text1"/>
          <w:sz w:val="24"/>
          <w:szCs w:val="24"/>
        </w:rPr>
        <w:t xml:space="preserve"> There are also some BGP specific show commands that are helpful to verify BGP is working correctly after configuring it. These include </w:t>
      </w:r>
      <w:r w:rsidRPr="778163DC">
        <w:rPr>
          <w:rFonts w:ascii="Times New Roman" w:eastAsia="Times New Roman" w:hAnsi="Times New Roman" w:cs="Times New Roman"/>
          <w:b/>
          <w:bCs/>
          <w:color w:val="000000" w:themeColor="text1"/>
          <w:sz w:val="24"/>
          <w:szCs w:val="24"/>
        </w:rPr>
        <w:t>show ip bgp</w:t>
      </w:r>
      <w:r w:rsidRPr="778163DC">
        <w:rPr>
          <w:rFonts w:ascii="Times New Roman" w:eastAsia="Times New Roman" w:hAnsi="Times New Roman" w:cs="Times New Roman"/>
          <w:color w:val="000000" w:themeColor="text1"/>
          <w:sz w:val="24"/>
          <w:szCs w:val="24"/>
        </w:rPr>
        <w:t xml:space="preserve"> and </w:t>
      </w:r>
      <w:r w:rsidRPr="778163DC">
        <w:rPr>
          <w:rFonts w:ascii="Times New Roman" w:eastAsia="Times New Roman" w:hAnsi="Times New Roman" w:cs="Times New Roman"/>
          <w:b/>
          <w:bCs/>
          <w:color w:val="000000" w:themeColor="text1"/>
          <w:sz w:val="24"/>
          <w:szCs w:val="24"/>
        </w:rPr>
        <w:t>show ip bgp summary.</w:t>
      </w:r>
      <w:r w:rsidRPr="778163DC">
        <w:rPr>
          <w:rFonts w:ascii="Times New Roman" w:eastAsia="Times New Roman" w:hAnsi="Times New Roman" w:cs="Times New Roman"/>
          <w:color w:val="000000" w:themeColor="text1"/>
          <w:sz w:val="24"/>
          <w:szCs w:val="24"/>
        </w:rPr>
        <w:t xml:space="preserve"> I was able to configure an eBGP network that enabled communications between two separate autonomous systems, on 6 Cisco 4321 routers. Although I had some problems with my IPv6 routes, I was able to troubleshoot them to get BGP to work. Through this lab, I learned how to configure BGP in both ipv6 and ipv6, as well as develop a deeper understanding</w:t>
      </w:r>
      <w:r>
        <w:rPr>
          <w:rFonts w:ascii="Times New Roman" w:eastAsia="Times New Roman" w:hAnsi="Times New Roman" w:cs="Times New Roman"/>
          <w:color w:val="000000" w:themeColor="text1"/>
          <w:sz w:val="24"/>
          <w:szCs w:val="24"/>
        </w:rPr>
        <w:t xml:space="preserve"> of how it works, and</w:t>
      </w:r>
      <w:r w:rsidRPr="778163DC">
        <w:rPr>
          <w:rFonts w:ascii="Times New Roman" w:eastAsia="Times New Roman" w:hAnsi="Times New Roman" w:cs="Times New Roman"/>
          <w:color w:val="000000" w:themeColor="text1"/>
          <w:sz w:val="24"/>
          <w:szCs w:val="24"/>
        </w:rPr>
        <w:t xml:space="preserve"> everything needed to make it work.</w:t>
      </w:r>
    </w:p>
    <w:p w14:paraId="523562E0" w14:textId="77777777" w:rsidR="003561DF" w:rsidRDefault="003561DF" w:rsidP="003561DF"/>
    <w:p w14:paraId="651F1373" w14:textId="77777777" w:rsidR="003561DF" w:rsidRDefault="003561DF" w:rsidP="003561DF">
      <w:pPr>
        <w:spacing w:line="257" w:lineRule="auto"/>
        <w:rPr>
          <w:rFonts w:ascii="Times New Roman" w:eastAsia="Times New Roman" w:hAnsi="Times New Roman" w:cs="Times New Roman"/>
          <w:b/>
          <w:bCs/>
        </w:rPr>
      </w:pPr>
    </w:p>
    <w:p w14:paraId="743A0814" w14:textId="77777777" w:rsidR="003561DF" w:rsidRDefault="003561DF" w:rsidP="003561DF">
      <w:pPr>
        <w:spacing w:line="257" w:lineRule="auto"/>
        <w:rPr>
          <w:rFonts w:ascii="Times New Roman" w:eastAsia="Times New Roman" w:hAnsi="Times New Roman" w:cs="Times New Roman"/>
          <w:b/>
          <w:bCs/>
        </w:rPr>
      </w:pPr>
    </w:p>
    <w:p w14:paraId="7154D748" w14:textId="77777777" w:rsidR="003561DF" w:rsidRDefault="003561DF" w:rsidP="003561DF">
      <w:pPr>
        <w:spacing w:line="257" w:lineRule="auto"/>
        <w:rPr>
          <w:rFonts w:ascii="Times New Roman" w:eastAsia="Times New Roman" w:hAnsi="Times New Roman" w:cs="Times New Roman"/>
          <w:b/>
          <w:bCs/>
        </w:rPr>
      </w:pPr>
    </w:p>
    <w:p w14:paraId="5ED3D446" w14:textId="77777777" w:rsidR="003561DF" w:rsidRDefault="003561DF" w:rsidP="003561DF">
      <w:pPr>
        <w:spacing w:line="257" w:lineRule="auto"/>
        <w:rPr>
          <w:rFonts w:ascii="Times New Roman" w:eastAsia="Times New Roman" w:hAnsi="Times New Roman" w:cs="Times New Roman"/>
          <w:b/>
          <w:bCs/>
        </w:rPr>
      </w:pPr>
    </w:p>
    <w:p w14:paraId="7F8369A7" w14:textId="77777777" w:rsidR="003561DF" w:rsidRDefault="003561DF" w:rsidP="003561DF">
      <w:pPr>
        <w:spacing w:line="257" w:lineRule="auto"/>
        <w:rPr>
          <w:rFonts w:ascii="Times New Roman" w:eastAsia="Times New Roman" w:hAnsi="Times New Roman" w:cs="Times New Roman"/>
          <w:b/>
          <w:bCs/>
        </w:rPr>
      </w:pPr>
    </w:p>
    <w:p w14:paraId="6F791EE8" w14:textId="77777777" w:rsidR="003561DF" w:rsidRDefault="003561DF" w:rsidP="003561DF">
      <w:pPr>
        <w:spacing w:line="257" w:lineRule="auto"/>
        <w:rPr>
          <w:rFonts w:ascii="Times New Roman" w:eastAsia="Times New Roman" w:hAnsi="Times New Roman" w:cs="Times New Roman"/>
          <w:b/>
          <w:bCs/>
        </w:rPr>
      </w:pPr>
    </w:p>
    <w:p w14:paraId="14A39236" w14:textId="77777777" w:rsidR="003561DF" w:rsidRDefault="003561DF" w:rsidP="003561DF">
      <w:pPr>
        <w:spacing w:line="257" w:lineRule="auto"/>
        <w:rPr>
          <w:rFonts w:ascii="Times New Roman" w:eastAsia="Times New Roman" w:hAnsi="Times New Roman" w:cs="Times New Roman"/>
          <w:b/>
          <w:bCs/>
        </w:rPr>
      </w:pPr>
    </w:p>
    <w:p w14:paraId="622CD2B2" w14:textId="77777777" w:rsidR="003561DF" w:rsidRDefault="003561DF" w:rsidP="003561DF">
      <w:pPr>
        <w:spacing w:line="257" w:lineRule="auto"/>
        <w:rPr>
          <w:rFonts w:ascii="Times New Roman" w:eastAsia="Times New Roman" w:hAnsi="Times New Roman" w:cs="Times New Roman"/>
          <w:b/>
          <w:bCs/>
        </w:rPr>
      </w:pPr>
    </w:p>
    <w:p w14:paraId="6C9BCF87" w14:textId="77777777" w:rsidR="003561DF" w:rsidRDefault="003561DF" w:rsidP="003561DF">
      <w:pPr>
        <w:spacing w:line="257" w:lineRule="auto"/>
        <w:rPr>
          <w:rFonts w:ascii="Times New Roman" w:eastAsia="Times New Roman" w:hAnsi="Times New Roman" w:cs="Times New Roman"/>
          <w:b/>
          <w:bCs/>
        </w:rPr>
      </w:pPr>
    </w:p>
    <w:p w14:paraId="30755838" w14:textId="77777777" w:rsidR="003561DF" w:rsidRDefault="003561DF" w:rsidP="003561DF">
      <w:pPr>
        <w:spacing w:line="257" w:lineRule="auto"/>
        <w:rPr>
          <w:rFonts w:ascii="Times New Roman" w:eastAsia="Times New Roman" w:hAnsi="Times New Roman" w:cs="Times New Roman"/>
          <w:b/>
          <w:bCs/>
        </w:rPr>
      </w:pPr>
    </w:p>
    <w:p w14:paraId="20C61EA8" w14:textId="77777777" w:rsidR="003561DF" w:rsidRDefault="003561DF" w:rsidP="003561DF">
      <w:pPr>
        <w:spacing w:line="257" w:lineRule="auto"/>
        <w:rPr>
          <w:rFonts w:ascii="Times New Roman" w:eastAsia="Times New Roman" w:hAnsi="Times New Roman" w:cs="Times New Roman"/>
          <w:b/>
          <w:bCs/>
        </w:rPr>
      </w:pPr>
    </w:p>
    <w:p w14:paraId="6B92E35A" w14:textId="77777777" w:rsidR="003561DF" w:rsidRDefault="003561DF" w:rsidP="003561DF">
      <w:pPr>
        <w:spacing w:line="257" w:lineRule="auto"/>
        <w:rPr>
          <w:rFonts w:ascii="Times New Roman" w:eastAsia="Times New Roman" w:hAnsi="Times New Roman" w:cs="Times New Roman"/>
          <w:b/>
          <w:bCs/>
        </w:rPr>
      </w:pPr>
    </w:p>
    <w:p w14:paraId="7D28E91B" w14:textId="77777777" w:rsidR="003561DF" w:rsidRDefault="003561DF" w:rsidP="003561DF">
      <w:pPr>
        <w:spacing w:line="257" w:lineRule="auto"/>
        <w:rPr>
          <w:rFonts w:ascii="Times New Roman" w:eastAsia="Times New Roman" w:hAnsi="Times New Roman" w:cs="Times New Roman"/>
          <w:b/>
          <w:bCs/>
        </w:rPr>
      </w:pPr>
    </w:p>
    <w:p w14:paraId="2583A2ED" w14:textId="77777777" w:rsidR="003561DF" w:rsidRDefault="003561DF" w:rsidP="003561DF">
      <w:pPr>
        <w:spacing w:line="257" w:lineRule="auto"/>
        <w:rPr>
          <w:rFonts w:ascii="Times New Roman" w:eastAsia="Times New Roman" w:hAnsi="Times New Roman" w:cs="Times New Roman"/>
          <w:b/>
          <w:bCs/>
        </w:rPr>
      </w:pPr>
    </w:p>
    <w:p w14:paraId="15B5BB41" w14:textId="77777777" w:rsidR="003561DF" w:rsidRDefault="003561DF" w:rsidP="003561DF">
      <w:pPr>
        <w:spacing w:line="257" w:lineRule="auto"/>
        <w:rPr>
          <w:rFonts w:ascii="Times New Roman" w:eastAsia="Times New Roman" w:hAnsi="Times New Roman" w:cs="Times New Roman"/>
          <w:b/>
          <w:bCs/>
        </w:rPr>
      </w:pPr>
      <w:r w:rsidRPr="0D8759AB">
        <w:rPr>
          <w:rFonts w:ascii="Times New Roman" w:eastAsia="Times New Roman" w:hAnsi="Times New Roman" w:cs="Times New Roman"/>
          <w:b/>
          <w:bCs/>
        </w:rPr>
        <w:lastRenderedPageBreak/>
        <w:t>Teacher Signoff Page of Lab Completed</w:t>
      </w:r>
    </w:p>
    <w:p w14:paraId="77DD73F1" w14:textId="77777777" w:rsidR="003561DF" w:rsidRDefault="003561DF" w:rsidP="003561DF">
      <w:pPr>
        <w:spacing w:line="257" w:lineRule="auto"/>
      </w:pPr>
      <w:r w:rsidRPr="3D4B64AA">
        <w:rPr>
          <w:rFonts w:ascii="Times New Roman" w:eastAsia="Times New Roman" w:hAnsi="Times New Roman" w:cs="Times New Roman"/>
          <w:b/>
          <w:bCs/>
        </w:rPr>
        <w:t xml:space="preserve"> </w:t>
      </w:r>
    </w:p>
    <w:p w14:paraId="05B5E1C3" w14:textId="77777777" w:rsidR="003561DF" w:rsidRDefault="003561DF" w:rsidP="003561DF">
      <w:pPr>
        <w:spacing w:line="257" w:lineRule="auto"/>
      </w:pPr>
      <w:r w:rsidRPr="3D4B64AA">
        <w:rPr>
          <w:rFonts w:ascii="Times New Roman" w:eastAsia="Times New Roman" w:hAnsi="Times New Roman" w:cs="Times New Roman"/>
          <w:b/>
          <w:bCs/>
        </w:rPr>
        <w:t xml:space="preserve"> </w:t>
      </w:r>
    </w:p>
    <w:p w14:paraId="2DA29709" w14:textId="77777777" w:rsidR="003561DF" w:rsidRDefault="003561DF" w:rsidP="003561DF">
      <w:pPr>
        <w:spacing w:line="257" w:lineRule="auto"/>
      </w:pPr>
      <w:r w:rsidRPr="3D4B64AA">
        <w:rPr>
          <w:rFonts w:ascii="Times New Roman" w:eastAsia="Times New Roman" w:hAnsi="Times New Roman" w:cs="Times New Roman"/>
          <w:b/>
          <w:bCs/>
        </w:rPr>
        <w:t xml:space="preserve"> </w:t>
      </w:r>
    </w:p>
    <w:p w14:paraId="5188F9A7" w14:textId="77777777" w:rsidR="003561DF" w:rsidRDefault="003561DF" w:rsidP="003561DF">
      <w:pPr>
        <w:jc w:val="center"/>
        <w:rPr>
          <w:rFonts w:ascii="Courier New" w:eastAsia="Courier New" w:hAnsi="Courier New" w:cs="Courier New"/>
          <w:color w:val="000000" w:themeColor="text1"/>
          <w:sz w:val="36"/>
          <w:szCs w:val="36"/>
        </w:rPr>
      </w:pPr>
      <w:r w:rsidRPr="3E2F2EA1">
        <w:rPr>
          <w:rFonts w:ascii="Times New Roman" w:eastAsia="Times New Roman" w:hAnsi="Times New Roman" w:cs="Times New Roman"/>
          <w:b/>
          <w:bCs/>
        </w:rPr>
        <w:t xml:space="preserve"> </w:t>
      </w:r>
      <w:r w:rsidRPr="3E2F2EA1">
        <w:rPr>
          <w:rFonts w:ascii="Courier New" w:eastAsia="Courier New" w:hAnsi="Courier New" w:cs="Courier New"/>
          <w:b/>
          <w:bCs/>
          <w:color w:val="000000" w:themeColor="text1"/>
          <w:sz w:val="36"/>
          <w:szCs w:val="36"/>
        </w:rPr>
        <w:t xml:space="preserve">Evan Choi has completed this </w:t>
      </w:r>
      <w:r>
        <w:rPr>
          <w:rFonts w:ascii="Courier New" w:eastAsia="Courier New" w:hAnsi="Courier New" w:cs="Courier New"/>
          <w:b/>
          <w:bCs/>
          <w:color w:val="000000" w:themeColor="text1"/>
          <w:sz w:val="36"/>
          <w:szCs w:val="36"/>
        </w:rPr>
        <w:t>VRF Lite</w:t>
      </w:r>
      <w:r w:rsidRPr="3E2F2EA1">
        <w:rPr>
          <w:rFonts w:ascii="Courier New" w:eastAsia="Courier New" w:hAnsi="Courier New" w:cs="Courier New"/>
          <w:b/>
          <w:bCs/>
          <w:color w:val="000000" w:themeColor="text1"/>
          <w:sz w:val="36"/>
          <w:szCs w:val="36"/>
        </w:rPr>
        <w:t xml:space="preserve"> Lab</w:t>
      </w:r>
    </w:p>
    <w:p w14:paraId="0EDE5D27" w14:textId="77777777" w:rsidR="003561DF" w:rsidRDefault="003561DF" w:rsidP="003561DF">
      <w:pPr>
        <w:jc w:val="center"/>
        <w:rPr>
          <w:rFonts w:ascii="Courier New" w:eastAsia="Courier New" w:hAnsi="Courier New" w:cs="Courier New"/>
          <w:color w:val="000000" w:themeColor="text1"/>
          <w:sz w:val="36"/>
          <w:szCs w:val="36"/>
        </w:rPr>
      </w:pPr>
      <w:r>
        <w:rPr>
          <w:rFonts w:ascii="Courier New" w:eastAsia="Courier New" w:hAnsi="Courier New" w:cs="Courier New"/>
          <w:b/>
          <w:bCs/>
          <w:color w:val="000000" w:themeColor="text1"/>
          <w:sz w:val="36"/>
          <w:szCs w:val="36"/>
        </w:rPr>
        <w:t>March 22, 2022</w:t>
      </w:r>
    </w:p>
    <w:p w14:paraId="03A860B6" w14:textId="77777777" w:rsidR="003561DF" w:rsidRPr="00C55758" w:rsidRDefault="003561DF" w:rsidP="003561DF">
      <w:pPr>
        <w:jc w:val="center"/>
        <w:rPr>
          <w:rFonts w:ascii="Times New Roman" w:eastAsia="Times New Roman" w:hAnsi="Times New Roman" w:cs="Times New Roman"/>
          <w:color w:val="000000" w:themeColor="text1"/>
        </w:rPr>
      </w:pPr>
      <w:r>
        <w:rPr>
          <w:noProof/>
        </w:rPr>
        <w:drawing>
          <wp:inline distT="0" distB="0" distL="0" distR="0" wp14:anchorId="7D953B9D" wp14:editId="611CFE8E">
            <wp:extent cx="3486150" cy="2781300"/>
            <wp:effectExtent l="0" t="0" r="0" b="0"/>
            <wp:docPr id="2073464739" name="Picture 2073464739"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86150" cy="2781300"/>
                    </a:xfrm>
                    <a:prstGeom prst="rect">
                      <a:avLst/>
                    </a:prstGeom>
                  </pic:spPr>
                </pic:pic>
              </a:graphicData>
            </a:graphic>
          </wp:inline>
        </w:drawing>
      </w:r>
    </w:p>
    <w:p w14:paraId="5D0E1316" w14:textId="02B4543B" w:rsidR="001638F6" w:rsidRPr="007021DE" w:rsidRDefault="001638F6" w:rsidP="007021DE"/>
    <w:sectPr w:rsidR="001638F6" w:rsidRPr="007021DE">
      <w:headerReference w:type="default" r:id="rId1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F0FAA" w14:textId="77777777" w:rsidR="00596922" w:rsidRDefault="00596922">
      <w:pPr>
        <w:spacing w:before="0" w:after="0" w:line="240" w:lineRule="auto"/>
      </w:pPr>
      <w:r>
        <w:separator/>
      </w:r>
    </w:p>
  </w:endnote>
  <w:endnote w:type="continuationSeparator" w:id="0">
    <w:p w14:paraId="48B8B06A" w14:textId="77777777" w:rsidR="00596922" w:rsidRDefault="005969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0BAFB" w14:textId="77777777" w:rsidR="00596922" w:rsidRDefault="00596922">
      <w:pPr>
        <w:spacing w:before="0" w:after="0" w:line="240" w:lineRule="auto"/>
      </w:pPr>
      <w:r>
        <w:separator/>
      </w:r>
    </w:p>
  </w:footnote>
  <w:footnote w:type="continuationSeparator" w:id="0">
    <w:p w14:paraId="77ACEA0E" w14:textId="77777777" w:rsidR="00596922" w:rsidRDefault="005969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6AAE" w14:textId="54523320" w:rsidR="003561DF" w:rsidRPr="003561DF" w:rsidRDefault="003561DF">
    <w:pPr>
      <w:pStyle w:val="Header"/>
      <w:jc w:val="right"/>
      <w:rPr>
        <w:rFonts w:ascii="Times New Roman" w:hAnsi="Times New Roman" w:cs="Times New Roman"/>
      </w:rPr>
    </w:pPr>
    <w:r>
      <w:rPr>
        <w:rFonts w:ascii="Times New Roman" w:hAnsi="Times New Roman" w:cs="Times New Roman"/>
      </w:rPr>
      <w:t>VRF Lite |</w:t>
    </w:r>
    <w:r w:rsidRPr="003561DF">
      <w:rPr>
        <w:rFonts w:ascii="Times New Roman" w:hAnsi="Times New Roman" w:cs="Times New Roman"/>
      </w:rPr>
      <w:t xml:space="preserve"> </w:t>
    </w:r>
    <w:sdt>
      <w:sdtPr>
        <w:rPr>
          <w:rFonts w:ascii="Times New Roman" w:hAnsi="Times New Roman" w:cs="Times New Roman"/>
        </w:rPr>
        <w:id w:val="-557010213"/>
        <w:docPartObj>
          <w:docPartGallery w:val="Page Numbers (Top of Page)"/>
          <w:docPartUnique/>
        </w:docPartObj>
      </w:sdtPr>
      <w:sdtEndPr>
        <w:rPr>
          <w:noProof/>
        </w:rPr>
      </w:sdtEndPr>
      <w:sdtContent>
        <w:r w:rsidRPr="003561DF">
          <w:rPr>
            <w:rFonts w:ascii="Times New Roman" w:hAnsi="Times New Roman" w:cs="Times New Roman"/>
          </w:rPr>
          <w:fldChar w:fldCharType="begin"/>
        </w:r>
        <w:r w:rsidRPr="003561DF">
          <w:rPr>
            <w:rFonts w:ascii="Times New Roman" w:hAnsi="Times New Roman" w:cs="Times New Roman"/>
          </w:rPr>
          <w:instrText xml:space="preserve"> PAGE   \* MERGEFORMAT </w:instrText>
        </w:r>
        <w:r w:rsidRPr="003561DF">
          <w:rPr>
            <w:rFonts w:ascii="Times New Roman" w:hAnsi="Times New Roman" w:cs="Times New Roman"/>
          </w:rPr>
          <w:fldChar w:fldCharType="separate"/>
        </w:r>
        <w:r w:rsidRPr="003561DF">
          <w:rPr>
            <w:rFonts w:ascii="Times New Roman" w:hAnsi="Times New Roman" w:cs="Times New Roman"/>
            <w:noProof/>
          </w:rPr>
          <w:t>2</w:t>
        </w:r>
        <w:r w:rsidRPr="003561DF">
          <w:rPr>
            <w:rFonts w:ascii="Times New Roman" w:hAnsi="Times New Roman" w:cs="Times New Roman"/>
            <w:noProof/>
          </w:rPr>
          <w:fldChar w:fldCharType="end"/>
        </w:r>
      </w:sdtContent>
    </w:sdt>
  </w:p>
  <w:p w14:paraId="3B5A6D7E" w14:textId="77777777" w:rsidR="003561DF" w:rsidRDefault="00356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1DF"/>
    <w:rsid w:val="000748AA"/>
    <w:rsid w:val="001638F6"/>
    <w:rsid w:val="001A2000"/>
    <w:rsid w:val="003209D6"/>
    <w:rsid w:val="00334A73"/>
    <w:rsid w:val="003422FF"/>
    <w:rsid w:val="003561DF"/>
    <w:rsid w:val="004952C4"/>
    <w:rsid w:val="00596922"/>
    <w:rsid w:val="005A1C5A"/>
    <w:rsid w:val="00690EFD"/>
    <w:rsid w:val="007021DE"/>
    <w:rsid w:val="00732607"/>
    <w:rsid w:val="00844483"/>
    <w:rsid w:val="00934F1C"/>
    <w:rsid w:val="009D2231"/>
    <w:rsid w:val="00A122DB"/>
    <w:rsid w:val="00AD165F"/>
    <w:rsid w:val="00B47B7A"/>
    <w:rsid w:val="00B646B8"/>
    <w:rsid w:val="00C74C1C"/>
    <w:rsid w:val="00C80BD4"/>
    <w:rsid w:val="00CF3A42"/>
    <w:rsid w:val="00D5413C"/>
    <w:rsid w:val="00DC07A3"/>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3A7716"/>
  <w15:chartTrackingRefBased/>
  <w15:docId w15:val="{50B2087C-C864-40F6-B078-6D404506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qFormat/>
    <w:rsid w:val="003561DF"/>
    <w:pPr>
      <w:spacing w:before="0" w:after="160" w:line="259" w:lineRule="auto"/>
      <w:ind w:left="720"/>
      <w:contextualSpacing/>
    </w:pPr>
    <w:rPr>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oiev\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8</TotalTime>
  <Pages>45</Pages>
  <Words>5426</Words>
  <Characters>30934</Characters>
  <Application>Microsoft Office Word</Application>
  <DocSecurity>0</DocSecurity>
  <Lines>257</Lines>
  <Paragraphs>72</Paragraphs>
  <ScaleCrop>false</ScaleCrop>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Choi, Evan (Student)</dc:creator>
  <cp:keywords/>
  <cp:lastModifiedBy>Choi, Evan (Student)</cp:lastModifiedBy>
  <cp:revision>2</cp:revision>
  <dcterms:created xsi:type="dcterms:W3CDTF">2022-06-15T15:07:00Z</dcterms:created>
  <dcterms:modified xsi:type="dcterms:W3CDTF">2022-06-15T15:22:00Z</dcterms:modified>
  <cp:version/>
</cp:coreProperties>
</file>